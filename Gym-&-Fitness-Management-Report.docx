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A862E" w14:textId="77777777" w:rsidR="00B02F99" w:rsidRDefault="00B02F99" w:rsidP="009715A6">
      <w:pPr>
        <w:pStyle w:val="NoSpacing"/>
        <w:jc w:val="center"/>
        <w:rPr>
          <w:rFonts w:ascii="Bierstadt Display" w:hAnsi="Bierstadt Display" w:cs="Angsana New"/>
          <w:b/>
          <w:sz w:val="96"/>
          <w:szCs w:val="28"/>
        </w:rPr>
      </w:pPr>
    </w:p>
    <w:p w14:paraId="4EBAA4E1" w14:textId="372BC03C" w:rsidR="00017243" w:rsidRPr="00F52A23" w:rsidRDefault="00CD62BB" w:rsidP="009715A6">
      <w:pPr>
        <w:pStyle w:val="NoSpacing"/>
        <w:jc w:val="center"/>
        <w:rPr>
          <w:rFonts w:ascii="Bierstadt Display" w:hAnsi="Bierstadt Display" w:cs="Angsana New"/>
          <w:b/>
          <w:sz w:val="96"/>
          <w:szCs w:val="28"/>
        </w:rPr>
      </w:pPr>
      <w:r w:rsidRPr="00F52A23">
        <w:rPr>
          <w:rFonts w:ascii="Bierstadt Display" w:hAnsi="Bierstadt Display" w:cs="Angsana New"/>
          <w:b/>
          <w:sz w:val="96"/>
          <w:szCs w:val="28"/>
        </w:rPr>
        <w:t xml:space="preserve">Project </w:t>
      </w:r>
      <w:r w:rsidR="009715A6" w:rsidRPr="00F52A23">
        <w:rPr>
          <w:rFonts w:ascii="Bierstadt Display" w:hAnsi="Bierstadt Display" w:cs="Angsana New"/>
          <w:b/>
          <w:sz w:val="96"/>
          <w:szCs w:val="28"/>
        </w:rPr>
        <w:t>R</w:t>
      </w:r>
      <w:r w:rsidRPr="00F52A23">
        <w:rPr>
          <w:rFonts w:ascii="Bierstadt Display" w:hAnsi="Bierstadt Display" w:cs="Angsana New"/>
          <w:b/>
          <w:sz w:val="96"/>
          <w:szCs w:val="28"/>
        </w:rPr>
        <w:t>eport</w:t>
      </w:r>
    </w:p>
    <w:p w14:paraId="69542CEB" w14:textId="77777777" w:rsidR="00CD62BB" w:rsidRPr="00F52A23" w:rsidRDefault="00CD62BB" w:rsidP="009715A6">
      <w:pPr>
        <w:pStyle w:val="NoSpacing"/>
        <w:jc w:val="center"/>
        <w:rPr>
          <w:rFonts w:ascii="Bierstadt Display" w:hAnsi="Bierstadt Display" w:cs="Angsana New"/>
          <w:b/>
          <w:sz w:val="44"/>
          <w:szCs w:val="28"/>
        </w:rPr>
      </w:pPr>
      <w:r w:rsidRPr="00F52A23">
        <w:rPr>
          <w:rFonts w:ascii="Bierstadt Display" w:hAnsi="Bierstadt Display" w:cs="Angsana New"/>
          <w:b/>
          <w:sz w:val="44"/>
          <w:szCs w:val="28"/>
        </w:rPr>
        <w:t>on</w:t>
      </w:r>
    </w:p>
    <w:p w14:paraId="5D4C23C3" w14:textId="262883CD" w:rsidR="00CD62BB" w:rsidRPr="00F52A23" w:rsidRDefault="004A026B" w:rsidP="00017243">
      <w:pPr>
        <w:pStyle w:val="NoSpacing"/>
        <w:jc w:val="center"/>
        <w:rPr>
          <w:rFonts w:ascii="Bierstadt Display" w:hAnsi="Bierstadt Display" w:cs="Angsana New"/>
          <w:sz w:val="52"/>
          <w:szCs w:val="36"/>
        </w:rPr>
      </w:pPr>
      <w:r w:rsidRPr="00F52A23">
        <w:rPr>
          <w:rFonts w:ascii="Bierstadt Display" w:hAnsi="Bierstadt Display" w:cs="Angsana New"/>
          <w:b/>
          <w:bCs/>
          <w:sz w:val="52"/>
          <w:szCs w:val="36"/>
        </w:rPr>
        <w:t>Gym &amp; Fitness</w:t>
      </w:r>
      <w:r w:rsidR="00CD62BB" w:rsidRPr="00F52A23">
        <w:rPr>
          <w:rFonts w:ascii="Bierstadt Display" w:hAnsi="Bierstadt Display" w:cs="Angsana New"/>
          <w:b/>
          <w:bCs/>
          <w:sz w:val="52"/>
          <w:szCs w:val="36"/>
        </w:rPr>
        <w:t xml:space="preserve"> Management System</w:t>
      </w:r>
    </w:p>
    <w:p w14:paraId="4D04DB5D" w14:textId="77777777" w:rsidR="00017243" w:rsidRPr="00B02F99" w:rsidRDefault="00017243" w:rsidP="00B02F99">
      <w:pPr>
        <w:pStyle w:val="NoSpacing"/>
        <w:spacing w:line="276" w:lineRule="auto"/>
        <w:ind w:left="720"/>
        <w:jc w:val="right"/>
        <w:rPr>
          <w:rFonts w:ascii="Bierstadt Display" w:hAnsi="Bierstadt Display" w:cs="Angsana New"/>
          <w:szCs w:val="24"/>
        </w:rPr>
      </w:pPr>
    </w:p>
    <w:p w14:paraId="745E10DF" w14:textId="77777777" w:rsidR="001907E6" w:rsidRDefault="00CD62BB" w:rsidP="00B02F99">
      <w:pPr>
        <w:pStyle w:val="NoSpacing"/>
        <w:spacing w:line="276" w:lineRule="auto"/>
        <w:ind w:left="720"/>
        <w:jc w:val="right"/>
        <w:rPr>
          <w:rFonts w:ascii="Bierstadt Display" w:hAnsi="Bierstadt Display" w:cs="Angsana New"/>
          <w:szCs w:val="24"/>
        </w:rPr>
      </w:pPr>
      <w:r w:rsidRPr="00B02F99">
        <w:rPr>
          <w:rFonts w:ascii="Bierstadt Display" w:hAnsi="Bierstadt Display" w:cs="Angsana New"/>
          <w:szCs w:val="24"/>
        </w:rPr>
        <w:t>By</w:t>
      </w:r>
      <w:r w:rsidR="00B02F99" w:rsidRPr="00B02F99">
        <w:rPr>
          <w:rFonts w:ascii="Bierstadt Display" w:hAnsi="Bierstadt Display" w:cs="Angsana New"/>
          <w:szCs w:val="24"/>
        </w:rPr>
        <w:t xml:space="preserve">,  </w:t>
      </w:r>
    </w:p>
    <w:p w14:paraId="1F8E5E9F" w14:textId="1881000A" w:rsidR="00F52A23" w:rsidRDefault="00F52A23" w:rsidP="00B02F99">
      <w:pPr>
        <w:pStyle w:val="NoSpacing"/>
        <w:spacing w:line="276" w:lineRule="auto"/>
        <w:ind w:left="2160"/>
        <w:jc w:val="right"/>
        <w:rPr>
          <w:rFonts w:ascii="Bierstadt Display" w:hAnsi="Bierstadt Display" w:cs="Angsana New"/>
          <w:szCs w:val="24"/>
        </w:rPr>
      </w:pPr>
      <w:r w:rsidRPr="00B02F99">
        <w:rPr>
          <w:rFonts w:ascii="Bierstadt Display" w:hAnsi="Bierstadt Display" w:cs="Angsana New"/>
          <w:szCs w:val="24"/>
        </w:rPr>
        <w:t xml:space="preserve">C 57 - </w:t>
      </w:r>
      <w:r w:rsidR="004A026B" w:rsidRPr="00B02F99">
        <w:rPr>
          <w:rFonts w:ascii="Bierstadt Display" w:hAnsi="Bierstadt Display" w:cs="Angsana New"/>
          <w:szCs w:val="24"/>
        </w:rPr>
        <w:t>Vaibhav Devkar</w:t>
      </w:r>
    </w:p>
    <w:p w14:paraId="491F783D" w14:textId="77777777" w:rsidR="001907E6" w:rsidRPr="00B02F99" w:rsidRDefault="001907E6" w:rsidP="001907E6">
      <w:pPr>
        <w:pStyle w:val="NoSpacing"/>
        <w:spacing w:line="276" w:lineRule="auto"/>
        <w:ind w:left="2160"/>
        <w:jc w:val="right"/>
        <w:rPr>
          <w:rFonts w:ascii="Bierstadt Display" w:hAnsi="Bierstadt Display" w:cs="Angsana New"/>
          <w:szCs w:val="24"/>
        </w:rPr>
      </w:pPr>
      <w:r w:rsidRPr="00B02F99">
        <w:rPr>
          <w:rFonts w:ascii="Bierstadt Display" w:hAnsi="Bierstadt Display" w:cs="Angsana New"/>
          <w:szCs w:val="24"/>
        </w:rPr>
        <w:t>C 7</w:t>
      </w:r>
      <w:r>
        <w:rPr>
          <w:rFonts w:ascii="Bierstadt Display" w:hAnsi="Bierstadt Display" w:cs="Angsana New"/>
          <w:szCs w:val="24"/>
        </w:rPr>
        <w:t>4</w:t>
      </w:r>
      <w:r w:rsidRPr="00B02F99">
        <w:rPr>
          <w:rFonts w:ascii="Bierstadt Display" w:hAnsi="Bierstadt Display" w:cs="Angsana New"/>
          <w:szCs w:val="24"/>
        </w:rPr>
        <w:t xml:space="preserve"> - Yash Kad                      </w:t>
      </w:r>
    </w:p>
    <w:p w14:paraId="6CB34D78" w14:textId="077A5E0C" w:rsidR="00F52A23" w:rsidRPr="00B02F99" w:rsidRDefault="00F52A23" w:rsidP="00B02F99">
      <w:pPr>
        <w:pStyle w:val="NoSpacing"/>
        <w:spacing w:line="276" w:lineRule="auto"/>
        <w:ind w:left="2160"/>
        <w:jc w:val="right"/>
        <w:rPr>
          <w:rFonts w:ascii="Bierstadt Display" w:hAnsi="Bierstadt Display" w:cs="Angsana New"/>
          <w:szCs w:val="24"/>
        </w:rPr>
      </w:pPr>
      <w:r w:rsidRPr="00B02F99">
        <w:rPr>
          <w:rFonts w:ascii="Bierstadt Display" w:hAnsi="Bierstadt Display" w:cs="Angsana New"/>
          <w:szCs w:val="24"/>
        </w:rPr>
        <w:t xml:space="preserve">C 65 - Vinayak </w:t>
      </w:r>
      <w:proofErr w:type="spellStart"/>
      <w:r w:rsidRPr="00B02F99">
        <w:rPr>
          <w:rFonts w:ascii="Bierstadt Display" w:hAnsi="Bierstadt Display" w:cs="Angsana New"/>
          <w:szCs w:val="24"/>
        </w:rPr>
        <w:t>Keswad</w:t>
      </w:r>
      <w:proofErr w:type="spellEnd"/>
      <w:r w:rsidRPr="00B02F99">
        <w:rPr>
          <w:rFonts w:ascii="Bierstadt Display" w:hAnsi="Bierstadt Display" w:cs="Angsana New"/>
          <w:szCs w:val="24"/>
        </w:rPr>
        <w:t xml:space="preserve"> </w:t>
      </w:r>
    </w:p>
    <w:p w14:paraId="01990BDB" w14:textId="4FF9436F" w:rsidR="00CD62BB" w:rsidRPr="00B02F99" w:rsidRDefault="00CD62BB" w:rsidP="00B02F99">
      <w:pPr>
        <w:pStyle w:val="NoSpacing"/>
        <w:spacing w:line="276" w:lineRule="auto"/>
        <w:ind w:left="720" w:firstLine="720"/>
        <w:jc w:val="right"/>
        <w:rPr>
          <w:rFonts w:ascii="Bierstadt Display" w:hAnsi="Bierstadt Display" w:cs="Angsana New"/>
          <w:sz w:val="22"/>
        </w:rPr>
      </w:pPr>
      <w:r w:rsidRPr="00B02F99">
        <w:rPr>
          <w:rFonts w:ascii="Bierstadt Display" w:hAnsi="Bierstadt Display" w:cs="Angsana New"/>
          <w:sz w:val="22"/>
        </w:rPr>
        <w:t>Indira Coll</w:t>
      </w:r>
      <w:r w:rsidR="009715A6" w:rsidRPr="00B02F99">
        <w:rPr>
          <w:rFonts w:ascii="Bierstadt Display" w:hAnsi="Bierstadt Display" w:cs="Angsana New"/>
          <w:sz w:val="22"/>
        </w:rPr>
        <w:t>e</w:t>
      </w:r>
      <w:r w:rsidRPr="00B02F99">
        <w:rPr>
          <w:rFonts w:ascii="Bierstadt Display" w:hAnsi="Bierstadt Display" w:cs="Angsana New"/>
          <w:sz w:val="22"/>
        </w:rPr>
        <w:t xml:space="preserve">ge </w:t>
      </w:r>
      <w:r w:rsidR="00576748" w:rsidRPr="00B02F99">
        <w:rPr>
          <w:rFonts w:ascii="Bierstadt Display" w:hAnsi="Bierstadt Display" w:cs="Angsana New"/>
          <w:sz w:val="22"/>
        </w:rPr>
        <w:t>of</w:t>
      </w:r>
      <w:r w:rsidRPr="00B02F99">
        <w:rPr>
          <w:rFonts w:ascii="Bierstadt Display" w:hAnsi="Bierstadt Display" w:cs="Angsana New"/>
          <w:sz w:val="22"/>
        </w:rPr>
        <w:t xml:space="preserve"> Commerce </w:t>
      </w:r>
      <w:r w:rsidR="00576748" w:rsidRPr="00B02F99">
        <w:rPr>
          <w:rFonts w:ascii="Bierstadt Display" w:hAnsi="Bierstadt Display" w:cs="Angsana New"/>
          <w:sz w:val="22"/>
        </w:rPr>
        <w:t>and</w:t>
      </w:r>
      <w:r w:rsidRPr="00B02F99">
        <w:rPr>
          <w:rFonts w:ascii="Bierstadt Display" w:hAnsi="Bierstadt Display" w:cs="Angsana New"/>
          <w:sz w:val="22"/>
        </w:rPr>
        <w:t xml:space="preserve"> Science, Pune</w:t>
      </w:r>
      <w:r w:rsidR="001907E6">
        <w:rPr>
          <w:rFonts w:ascii="Bierstadt Display" w:hAnsi="Bierstadt Display" w:cs="Angsana New"/>
          <w:sz w:val="22"/>
        </w:rPr>
        <w:t>.</w:t>
      </w:r>
    </w:p>
    <w:p w14:paraId="676882D5" w14:textId="0220CF15" w:rsidR="00CD62BB" w:rsidRPr="00B02F99" w:rsidRDefault="0047161B" w:rsidP="00B02F99">
      <w:pPr>
        <w:pStyle w:val="NoSpacing"/>
        <w:spacing w:line="276" w:lineRule="auto"/>
        <w:ind w:left="2160"/>
        <w:jc w:val="right"/>
        <w:rPr>
          <w:rFonts w:ascii="Bierstadt Display" w:hAnsi="Bierstadt Display" w:cs="Angsana New"/>
          <w:sz w:val="22"/>
        </w:rPr>
      </w:pPr>
      <w:proofErr w:type="gramStart"/>
      <w:r w:rsidRPr="00B02F99">
        <w:rPr>
          <w:rFonts w:ascii="Bierstadt Display" w:hAnsi="Bierstadt Display" w:cs="Angsana New"/>
          <w:sz w:val="22"/>
        </w:rPr>
        <w:t>B</w:t>
      </w:r>
      <w:r w:rsidR="008A2B14" w:rsidRPr="00B02F99">
        <w:rPr>
          <w:rFonts w:ascii="Bierstadt Display" w:hAnsi="Bierstadt Display" w:cs="Angsana New"/>
          <w:sz w:val="22"/>
        </w:rPr>
        <w:t>.Sc.</w:t>
      </w:r>
      <w:r w:rsidR="00CD62BB" w:rsidRPr="00B02F99">
        <w:rPr>
          <w:rFonts w:ascii="Bierstadt Display" w:hAnsi="Bierstadt Display" w:cs="Angsana New"/>
          <w:sz w:val="22"/>
        </w:rPr>
        <w:t xml:space="preserve">( </w:t>
      </w:r>
      <w:r w:rsidR="008A2B14" w:rsidRPr="00B02F99">
        <w:rPr>
          <w:rFonts w:ascii="Bierstadt Display" w:hAnsi="Bierstadt Display" w:cs="Angsana New"/>
          <w:sz w:val="22"/>
        </w:rPr>
        <w:t>Comp</w:t>
      </w:r>
      <w:r w:rsidR="001907E6">
        <w:rPr>
          <w:rFonts w:ascii="Bierstadt Display" w:hAnsi="Bierstadt Display" w:cs="Angsana New"/>
          <w:sz w:val="22"/>
        </w:rPr>
        <w:t>uter</w:t>
      </w:r>
      <w:proofErr w:type="gramEnd"/>
      <w:r w:rsidR="001907E6">
        <w:rPr>
          <w:rFonts w:ascii="Bierstadt Display" w:hAnsi="Bierstadt Display" w:cs="Angsana New"/>
          <w:sz w:val="22"/>
        </w:rPr>
        <w:t xml:space="preserve"> </w:t>
      </w:r>
      <w:r w:rsidR="00CD62BB" w:rsidRPr="00B02F99">
        <w:rPr>
          <w:rFonts w:ascii="Bierstadt Display" w:hAnsi="Bierstadt Display" w:cs="Angsana New"/>
          <w:sz w:val="22"/>
        </w:rPr>
        <w:t>Sci</w:t>
      </w:r>
      <w:r w:rsidR="001907E6">
        <w:rPr>
          <w:rFonts w:ascii="Bierstadt Display" w:hAnsi="Bierstadt Display" w:cs="Angsana New"/>
          <w:sz w:val="22"/>
        </w:rPr>
        <w:t>ence</w:t>
      </w:r>
      <w:r w:rsidR="00CD62BB" w:rsidRPr="00B02F99">
        <w:rPr>
          <w:rFonts w:ascii="Bierstadt Display" w:hAnsi="Bierstadt Display" w:cs="Angsana New"/>
          <w:sz w:val="22"/>
        </w:rPr>
        <w:t>)-</w:t>
      </w:r>
      <w:r w:rsidRPr="00B02F99">
        <w:rPr>
          <w:rFonts w:ascii="Bierstadt Display" w:hAnsi="Bierstadt Display" w:cs="Angsana New"/>
          <w:sz w:val="22"/>
        </w:rPr>
        <w:t>VI</w:t>
      </w:r>
    </w:p>
    <w:p w14:paraId="2F702103" w14:textId="77777777" w:rsidR="00CD62BB" w:rsidRPr="00B02F99" w:rsidRDefault="00CD62BB" w:rsidP="00B02F99">
      <w:pPr>
        <w:pStyle w:val="NoSpacing"/>
        <w:spacing w:line="276" w:lineRule="auto"/>
        <w:jc w:val="center"/>
        <w:rPr>
          <w:rFonts w:ascii="Bierstadt Display" w:hAnsi="Bierstadt Display" w:cs="Angsana New"/>
          <w:szCs w:val="24"/>
        </w:rPr>
      </w:pPr>
    </w:p>
    <w:p w14:paraId="7BAF4A26" w14:textId="77777777" w:rsidR="00CD62BB" w:rsidRPr="00F52A23" w:rsidRDefault="00CD62BB" w:rsidP="00017243">
      <w:pPr>
        <w:pStyle w:val="NoSpacing"/>
        <w:jc w:val="center"/>
        <w:rPr>
          <w:rFonts w:ascii="Bierstadt Display" w:hAnsi="Bierstadt Display" w:cs="Angsana New"/>
          <w:b/>
          <w:szCs w:val="24"/>
        </w:rPr>
      </w:pPr>
    </w:p>
    <w:p w14:paraId="0EBCA0C0" w14:textId="77777777" w:rsidR="00CD62BB" w:rsidRPr="00F52A23" w:rsidRDefault="00CD62BB" w:rsidP="00017243">
      <w:pPr>
        <w:pStyle w:val="NoSpacing"/>
        <w:jc w:val="center"/>
        <w:rPr>
          <w:rFonts w:ascii="Bierstadt Display" w:hAnsi="Bierstadt Display" w:cs="Angsana New"/>
          <w:b/>
          <w:szCs w:val="24"/>
        </w:rPr>
      </w:pPr>
    </w:p>
    <w:p w14:paraId="756F8C7C" w14:textId="77777777" w:rsidR="00CD62BB" w:rsidRPr="00F52A23" w:rsidRDefault="00CD62BB" w:rsidP="004027B5">
      <w:pPr>
        <w:pStyle w:val="NoSpacing"/>
        <w:rPr>
          <w:rFonts w:ascii="Bierstadt Display" w:hAnsi="Bierstadt Display" w:cs="Angsana New"/>
          <w:b/>
          <w:szCs w:val="24"/>
        </w:rPr>
      </w:pPr>
    </w:p>
    <w:p w14:paraId="536D6DBA" w14:textId="77777777" w:rsidR="00CD62BB" w:rsidRPr="00F52A23" w:rsidRDefault="00CD62BB" w:rsidP="004027B5">
      <w:pPr>
        <w:pStyle w:val="NoSpacing"/>
        <w:rPr>
          <w:rFonts w:ascii="Bierstadt Display" w:hAnsi="Bierstadt Display" w:cs="Angsana New"/>
          <w:b/>
          <w:szCs w:val="24"/>
        </w:rPr>
      </w:pPr>
    </w:p>
    <w:p w14:paraId="28175C00" w14:textId="77777777" w:rsidR="00CD62BB" w:rsidRPr="00F52A23" w:rsidRDefault="00CD62BB" w:rsidP="004027B5">
      <w:pPr>
        <w:pStyle w:val="NoSpacing"/>
        <w:rPr>
          <w:rFonts w:ascii="Bierstadt Display" w:hAnsi="Bierstadt Display" w:cs="Angsana New"/>
          <w:b/>
          <w:szCs w:val="24"/>
        </w:rPr>
      </w:pPr>
    </w:p>
    <w:p w14:paraId="23314744" w14:textId="77777777" w:rsidR="00CD62BB" w:rsidRPr="00F52A23" w:rsidRDefault="00CD62BB" w:rsidP="004027B5">
      <w:pPr>
        <w:pStyle w:val="NoSpacing"/>
        <w:rPr>
          <w:rFonts w:ascii="Bierstadt Display" w:hAnsi="Bierstadt Display" w:cs="Angsana New"/>
          <w:b/>
          <w:szCs w:val="24"/>
        </w:rPr>
      </w:pPr>
    </w:p>
    <w:p w14:paraId="3487B852" w14:textId="77777777" w:rsidR="00CD62BB" w:rsidRPr="00F52A23" w:rsidRDefault="00CD62BB" w:rsidP="004027B5">
      <w:pPr>
        <w:pStyle w:val="NoSpacing"/>
        <w:rPr>
          <w:rFonts w:ascii="Bierstadt Display" w:hAnsi="Bierstadt Display" w:cs="Angsana New"/>
          <w:b/>
          <w:szCs w:val="24"/>
        </w:rPr>
      </w:pPr>
    </w:p>
    <w:p w14:paraId="55B6F99B" w14:textId="77777777" w:rsidR="00CD62BB" w:rsidRPr="00F52A23" w:rsidRDefault="00CD62BB" w:rsidP="004027B5">
      <w:pPr>
        <w:pStyle w:val="NoSpacing"/>
        <w:rPr>
          <w:rFonts w:ascii="Bierstadt Display" w:hAnsi="Bierstadt Display" w:cs="Angsana New"/>
          <w:b/>
          <w:szCs w:val="24"/>
        </w:rPr>
      </w:pPr>
    </w:p>
    <w:p w14:paraId="679284A6" w14:textId="77777777" w:rsidR="009715A6" w:rsidRPr="00F52A23" w:rsidRDefault="009715A6">
      <w:pPr>
        <w:spacing w:after="0" w:line="240" w:lineRule="auto"/>
        <w:rPr>
          <w:rFonts w:ascii="Bierstadt Display" w:hAnsi="Bierstadt Display" w:cs="Angsana New"/>
          <w:szCs w:val="24"/>
        </w:rPr>
      </w:pPr>
      <w:r w:rsidRPr="00F52A23">
        <w:rPr>
          <w:rFonts w:ascii="Bierstadt Display" w:hAnsi="Bierstadt Display" w:cs="Angsana New"/>
          <w:b w:val="0"/>
          <w:szCs w:val="24"/>
        </w:rPr>
        <w:br w:type="page"/>
      </w:r>
    </w:p>
    <w:p w14:paraId="16E23CA4" w14:textId="77777777" w:rsidR="00BA7C58" w:rsidRPr="00D65DE6" w:rsidRDefault="00BA7C58" w:rsidP="00BA7C58">
      <w:pPr>
        <w:pStyle w:val="NoSpacing"/>
        <w:jc w:val="center"/>
        <w:rPr>
          <w:rFonts w:ascii="Bierstadt Display" w:hAnsi="Bierstadt Display" w:cs="Angsana New"/>
          <w:b/>
          <w:bCs/>
          <w:szCs w:val="24"/>
          <w:lang w:val="en-IN"/>
        </w:rPr>
      </w:pPr>
      <w:r w:rsidRPr="00D65DE6">
        <w:rPr>
          <w:rFonts w:ascii="Bierstadt Display" w:hAnsi="Bierstadt Display" w:cs="Angsana New"/>
          <w:b/>
          <w:bCs/>
          <w:szCs w:val="24"/>
          <w:lang w:val="en-IN"/>
        </w:rPr>
        <w:lastRenderedPageBreak/>
        <w:t>Acknowledgment</w:t>
      </w:r>
    </w:p>
    <w:p w14:paraId="003D1528" w14:textId="77777777" w:rsidR="00BA7C58" w:rsidRPr="00D65DE6" w:rsidRDefault="00BA7C58" w:rsidP="00BA7C58">
      <w:pPr>
        <w:pStyle w:val="NoSpacing"/>
        <w:rPr>
          <w:rFonts w:ascii="Bierstadt Display" w:hAnsi="Bierstadt Display" w:cs="Angsana New"/>
          <w:szCs w:val="24"/>
          <w:lang w:val="en-IN"/>
        </w:rPr>
      </w:pPr>
      <w:r w:rsidRPr="00D65DE6">
        <w:rPr>
          <w:rFonts w:ascii="Bierstadt Display" w:hAnsi="Bierstadt Display" w:cs="Angsana New"/>
          <w:szCs w:val="24"/>
          <w:lang w:val="en-IN"/>
        </w:rPr>
        <w:t> </w:t>
      </w:r>
    </w:p>
    <w:p w14:paraId="42614E23" w14:textId="77777777" w:rsidR="00BA7C58" w:rsidRPr="00D65DE6" w:rsidRDefault="00BA7C58" w:rsidP="00BA7C58">
      <w:pPr>
        <w:pStyle w:val="NoSpacing"/>
        <w:rPr>
          <w:rFonts w:ascii="Bierstadt Display" w:hAnsi="Bierstadt Display" w:cs="Angsana New"/>
          <w:szCs w:val="24"/>
          <w:lang w:val="en-IN"/>
        </w:rPr>
      </w:pPr>
      <w:r w:rsidRPr="00D65DE6">
        <w:rPr>
          <w:rFonts w:ascii="Bierstadt Display" w:hAnsi="Bierstadt Display" w:cs="Angsana New"/>
          <w:szCs w:val="24"/>
          <w:lang w:val="en-IN"/>
        </w:rPr>
        <w:t>It is indeed a great pleasure to express our thanks and gratitude to all those who helped us during this project. This project would not have materialized without the help of many who asked us good questions and rescued us from various red tape crises.  </w:t>
      </w:r>
    </w:p>
    <w:p w14:paraId="29FF6DCF" w14:textId="77777777" w:rsidR="00BA7C58" w:rsidRPr="00D65DE6" w:rsidRDefault="00BA7C58" w:rsidP="00BA7C58">
      <w:pPr>
        <w:pStyle w:val="NoSpacing"/>
        <w:rPr>
          <w:rFonts w:ascii="Bierstadt Display" w:hAnsi="Bierstadt Display" w:cs="Angsana New"/>
          <w:szCs w:val="24"/>
          <w:lang w:val="en-IN"/>
        </w:rPr>
      </w:pPr>
      <w:r w:rsidRPr="00D65DE6">
        <w:rPr>
          <w:rFonts w:ascii="Bierstadt Display" w:hAnsi="Bierstadt Display" w:cs="Angsana New"/>
          <w:szCs w:val="24"/>
          <w:lang w:val="en-IN"/>
        </w:rPr>
        <w:t> </w:t>
      </w:r>
    </w:p>
    <w:p w14:paraId="47245EF0" w14:textId="77777777" w:rsidR="00BA7C58" w:rsidRPr="00B87BE1" w:rsidRDefault="00BA7C58" w:rsidP="00BA7C58">
      <w:pPr>
        <w:pStyle w:val="NoSpacing"/>
        <w:rPr>
          <w:rFonts w:ascii="Bierstadt Display" w:hAnsi="Bierstadt Display" w:cs="Angsana New"/>
          <w:szCs w:val="24"/>
          <w:lang w:val="en-IN"/>
        </w:rPr>
      </w:pPr>
      <w:r w:rsidRPr="00B87BE1">
        <w:rPr>
          <w:rFonts w:ascii="Bierstadt Display" w:hAnsi="Bierstadt Display" w:cs="Angsana New"/>
          <w:szCs w:val="24"/>
          <w:lang w:val="en-IN"/>
        </w:rPr>
        <w:t xml:space="preserve">If one does not know how to put theoretical knowledge into practice, it is meaningless. We are grateful to our institution for giving us the chance to use the project to put our theoretical knowledge into practice. We feel obligated to turn in this project for our curriculum. </w:t>
      </w:r>
      <w:r w:rsidRPr="00B87BE1">
        <w:rPr>
          <w:rFonts w:ascii="Bierstadt Display" w:hAnsi="Bierstadt Display" w:cs="Angsana New"/>
          <w:szCs w:val="24"/>
          <w:lang w:val="en-IN"/>
        </w:rPr>
        <w:br/>
      </w:r>
    </w:p>
    <w:p w14:paraId="595AF4A1" w14:textId="77777777" w:rsidR="00BA7C58" w:rsidRPr="00B87BE1" w:rsidRDefault="00BA7C58" w:rsidP="00BA7C58">
      <w:pPr>
        <w:pStyle w:val="NoSpacing"/>
        <w:rPr>
          <w:rFonts w:ascii="Bierstadt Display" w:hAnsi="Bierstadt Display" w:cs="Angsana New"/>
          <w:szCs w:val="24"/>
          <w:lang w:val="en-IN"/>
        </w:rPr>
      </w:pPr>
      <w:r w:rsidRPr="00B87BE1">
        <w:rPr>
          <w:rFonts w:ascii="Bierstadt Display" w:hAnsi="Bierstadt Display" w:cs="Angsana New"/>
          <w:szCs w:val="24"/>
          <w:lang w:val="en-IN"/>
        </w:rPr>
        <w:t xml:space="preserve">We would like to use this opportunity to humbly thank Prof. Avantika </w:t>
      </w:r>
      <w:proofErr w:type="spellStart"/>
      <w:r w:rsidRPr="00B87BE1">
        <w:rPr>
          <w:rFonts w:ascii="Bierstadt Display" w:hAnsi="Bierstadt Display" w:cs="Angsana New"/>
          <w:szCs w:val="24"/>
          <w:lang w:val="en-IN"/>
        </w:rPr>
        <w:t>Bijwe</w:t>
      </w:r>
      <w:proofErr w:type="spellEnd"/>
      <w:r w:rsidRPr="00B87BE1">
        <w:rPr>
          <w:rFonts w:ascii="Bierstadt Display" w:hAnsi="Bierstadt Display" w:cs="Angsana New"/>
          <w:szCs w:val="24"/>
          <w:lang w:val="en-IN"/>
        </w:rPr>
        <w:t xml:space="preserve">, our project guide, for her guidance. Her unwavering support and readiness to impart her extensive knowledge allowed us to grow intellectually and assisted us in perfectly finishing the duties that were given to us. This project might not have been successful without her work, encouragement, and incredible testing skills. Without her guidance and assistance, this undertaking would not have been feasible. </w:t>
      </w:r>
    </w:p>
    <w:p w14:paraId="11679D5B" w14:textId="77777777" w:rsidR="00BA7C58" w:rsidRPr="00D65DE6" w:rsidRDefault="00BA7C58" w:rsidP="00BA7C58">
      <w:pPr>
        <w:pStyle w:val="NoSpacing"/>
        <w:rPr>
          <w:rFonts w:ascii="Bierstadt Display" w:hAnsi="Bierstadt Display" w:cs="Angsana New"/>
          <w:szCs w:val="24"/>
          <w:lang w:val="en-IN"/>
        </w:rPr>
      </w:pPr>
      <w:r w:rsidRPr="00D65DE6">
        <w:rPr>
          <w:rFonts w:ascii="Bierstadt Display" w:hAnsi="Bierstadt Display" w:cs="Angsana New"/>
          <w:szCs w:val="24"/>
          <w:lang w:val="en-IN"/>
        </w:rPr>
        <w:t> </w:t>
      </w:r>
    </w:p>
    <w:p w14:paraId="4F0C6FDE" w14:textId="77777777" w:rsidR="00BA7C58" w:rsidRDefault="00BA7C58" w:rsidP="00BA7C58">
      <w:pPr>
        <w:pStyle w:val="NoSpacing"/>
        <w:spacing w:line="360" w:lineRule="auto"/>
        <w:rPr>
          <w:rFonts w:ascii="Bierstadt Display" w:hAnsi="Bierstadt Display" w:cs="Angsana New"/>
          <w:szCs w:val="24"/>
          <w:lang w:val="en-IN"/>
        </w:rPr>
      </w:pPr>
      <w:r w:rsidRPr="00D65DE6">
        <w:rPr>
          <w:rFonts w:ascii="Bierstadt Display" w:hAnsi="Bierstadt Display" w:cs="Angsana New"/>
          <w:szCs w:val="24"/>
          <w:lang w:val="en-IN"/>
        </w:rPr>
        <w:t>Thanking you</w:t>
      </w:r>
      <w:r>
        <w:rPr>
          <w:rFonts w:ascii="Bierstadt Display" w:hAnsi="Bierstadt Display" w:cs="Angsana New"/>
          <w:szCs w:val="24"/>
          <w:lang w:val="en-IN"/>
        </w:rPr>
        <w:t>,</w:t>
      </w:r>
    </w:p>
    <w:p w14:paraId="2B2C8040" w14:textId="77777777" w:rsidR="00BA7C58" w:rsidRDefault="00BA7C58" w:rsidP="00BA7C58">
      <w:pPr>
        <w:pStyle w:val="NoSpacing"/>
        <w:spacing w:line="360" w:lineRule="auto"/>
        <w:rPr>
          <w:rFonts w:ascii="Bierstadt Display" w:hAnsi="Bierstadt Display" w:cs="Angsana New"/>
          <w:szCs w:val="24"/>
          <w:lang w:val="en-IN"/>
        </w:rPr>
      </w:pPr>
      <w:r>
        <w:rPr>
          <w:rFonts w:ascii="Bierstadt Display" w:hAnsi="Bierstadt Display" w:cs="Angsana New"/>
          <w:szCs w:val="24"/>
          <w:lang w:val="en-IN"/>
        </w:rPr>
        <w:t>Vaibhav Devkar</w:t>
      </w:r>
    </w:p>
    <w:p w14:paraId="6540E09A" w14:textId="77777777" w:rsidR="00BA7C58" w:rsidRDefault="00BA7C58" w:rsidP="00BA7C58">
      <w:pPr>
        <w:pStyle w:val="NoSpacing"/>
        <w:spacing w:line="360" w:lineRule="auto"/>
        <w:rPr>
          <w:rFonts w:ascii="Bierstadt Display" w:hAnsi="Bierstadt Display" w:cs="Angsana New"/>
          <w:szCs w:val="24"/>
          <w:lang w:val="en-IN"/>
        </w:rPr>
      </w:pPr>
      <w:r>
        <w:rPr>
          <w:rFonts w:ascii="Bierstadt Display" w:hAnsi="Bierstadt Display" w:cs="Angsana New"/>
          <w:szCs w:val="24"/>
          <w:lang w:val="en-IN"/>
        </w:rPr>
        <w:t>Yash Kad</w:t>
      </w:r>
    </w:p>
    <w:p w14:paraId="04F56D7C" w14:textId="2BF3336A" w:rsidR="00BA7C58" w:rsidRDefault="00BA7C58" w:rsidP="00BA7C58">
      <w:pPr>
        <w:pStyle w:val="NoSpacing"/>
        <w:spacing w:line="360" w:lineRule="auto"/>
        <w:rPr>
          <w:rFonts w:ascii="Bierstadt Display" w:hAnsi="Bierstadt Display" w:cs="Angsana New"/>
          <w:szCs w:val="24"/>
          <w:lang w:val="en-IN"/>
        </w:rPr>
      </w:pPr>
      <w:r>
        <w:rPr>
          <w:rFonts w:ascii="Bierstadt Display" w:hAnsi="Bierstadt Display" w:cs="Angsana New"/>
          <w:szCs w:val="24"/>
          <w:lang w:val="en-IN"/>
        </w:rPr>
        <w:t xml:space="preserve">Vinayak </w:t>
      </w:r>
      <w:proofErr w:type="spellStart"/>
      <w:proofErr w:type="gramStart"/>
      <w:r>
        <w:rPr>
          <w:rFonts w:ascii="Bierstadt Display" w:hAnsi="Bierstadt Display" w:cs="Angsana New"/>
          <w:szCs w:val="24"/>
          <w:lang w:val="en-IN"/>
        </w:rPr>
        <w:t>Keswad</w:t>
      </w:r>
      <w:proofErr w:type="spellEnd"/>
      <w:r w:rsidR="00F8576F">
        <w:rPr>
          <w:rFonts w:ascii="Bierstadt Display" w:hAnsi="Bierstadt Display" w:cs="Angsana New"/>
          <w:szCs w:val="24"/>
          <w:lang w:val="en-IN"/>
        </w:rPr>
        <w:t xml:space="preserve">  </w:t>
      </w:r>
      <w:r>
        <w:rPr>
          <w:rFonts w:ascii="Bierstadt Display" w:hAnsi="Bierstadt Display" w:cs="Angsana New"/>
          <w:szCs w:val="24"/>
          <w:lang w:val="en-IN"/>
        </w:rPr>
        <w:t>.</w:t>
      </w:r>
      <w:proofErr w:type="gramEnd"/>
    </w:p>
    <w:p w14:paraId="5675D2FC" w14:textId="77777777" w:rsidR="00BA7C58" w:rsidRDefault="00BA7C58" w:rsidP="00BA7C58">
      <w:pPr>
        <w:pStyle w:val="NoSpacing"/>
        <w:spacing w:line="360" w:lineRule="auto"/>
        <w:rPr>
          <w:rFonts w:ascii="Bierstadt Display" w:hAnsi="Bierstadt Display" w:cs="Angsana New"/>
          <w:szCs w:val="24"/>
          <w:lang w:val="en-IN"/>
        </w:rPr>
      </w:pPr>
    </w:p>
    <w:p w14:paraId="012BFC72" w14:textId="77777777" w:rsidR="00BA7C58" w:rsidRDefault="00BA7C58" w:rsidP="00BA7C58">
      <w:pPr>
        <w:spacing w:after="0" w:line="240" w:lineRule="auto"/>
        <w:rPr>
          <w:rFonts w:ascii="Bierstadt Display" w:hAnsi="Bierstadt Display" w:cs="Angsana New"/>
          <w:b w:val="0"/>
          <w:szCs w:val="24"/>
          <w:lang w:val="en-IN"/>
        </w:rPr>
      </w:pPr>
      <w:r>
        <w:rPr>
          <w:rFonts w:ascii="Bierstadt Display" w:hAnsi="Bierstadt Display" w:cs="Angsana New"/>
          <w:szCs w:val="24"/>
          <w:lang w:val="en-IN"/>
        </w:rPr>
        <w:br w:type="page"/>
      </w:r>
    </w:p>
    <w:p w14:paraId="7AF7D03C" w14:textId="77777777" w:rsidR="00CD62BB" w:rsidRPr="00F52A23" w:rsidRDefault="00CD62BB" w:rsidP="004027B5">
      <w:pPr>
        <w:pStyle w:val="NoSpacing"/>
        <w:rPr>
          <w:rFonts w:ascii="Bierstadt Display" w:hAnsi="Bierstadt Display" w:cs="Angsana New"/>
          <w:b/>
          <w:szCs w:val="24"/>
        </w:rPr>
      </w:pPr>
    </w:p>
    <w:p w14:paraId="15880181" w14:textId="77777777" w:rsidR="004D5015" w:rsidRPr="00F52A23" w:rsidRDefault="004D5015" w:rsidP="009715A6">
      <w:pPr>
        <w:pStyle w:val="NoSpacing"/>
        <w:jc w:val="center"/>
        <w:rPr>
          <w:rFonts w:ascii="Bierstadt Display" w:hAnsi="Bierstadt Display" w:cs="Angsana New"/>
          <w:b/>
          <w:szCs w:val="24"/>
        </w:rPr>
      </w:pPr>
      <w:r w:rsidRPr="00F52A23">
        <w:rPr>
          <w:rFonts w:ascii="Bierstadt Display" w:hAnsi="Bierstadt Display" w:cs="Angsana New"/>
          <w:b/>
          <w:szCs w:val="24"/>
        </w:rPr>
        <w:t>TABLE OF CONTENTS</w:t>
      </w:r>
    </w:p>
    <w:p w14:paraId="1DAE6E12" w14:textId="77777777" w:rsidR="004D5015" w:rsidRPr="00F52A23" w:rsidRDefault="004D5015" w:rsidP="00F52A23">
      <w:pPr>
        <w:pStyle w:val="NoSpacing"/>
        <w:spacing w:line="360" w:lineRule="auto"/>
        <w:rPr>
          <w:rFonts w:ascii="Bierstadt Display" w:hAnsi="Bierstadt Display" w:cs="Angsana New"/>
          <w:b/>
          <w:szCs w:val="24"/>
        </w:rPr>
      </w:pPr>
      <w:r w:rsidRPr="00F52A23">
        <w:rPr>
          <w:rFonts w:ascii="Bierstadt Display" w:hAnsi="Bierstadt Display" w:cs="Angsana New"/>
          <w:b/>
          <w:szCs w:val="24"/>
        </w:rPr>
        <w:t xml:space="preserve">CHAPTER </w:t>
      </w:r>
      <w:r w:rsidR="00020F0A" w:rsidRPr="00F52A23">
        <w:rPr>
          <w:rFonts w:ascii="Bierstadt Display" w:hAnsi="Bierstadt Display" w:cs="Angsana New"/>
          <w:b/>
          <w:szCs w:val="24"/>
        </w:rPr>
        <w:t>1:</w:t>
      </w:r>
      <w:r w:rsidRPr="00F52A23">
        <w:rPr>
          <w:rFonts w:ascii="Bierstadt Display" w:hAnsi="Bierstadt Display" w:cs="Angsana New"/>
          <w:b/>
          <w:szCs w:val="24"/>
        </w:rPr>
        <w:t xml:space="preserve"> INTRODUCTION</w:t>
      </w:r>
    </w:p>
    <w:p w14:paraId="47C16D36" w14:textId="77777777" w:rsidR="004D5015" w:rsidRPr="00F52A23" w:rsidRDefault="004D5015" w:rsidP="00F52A23">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1.</w:t>
      </w:r>
      <w:r w:rsidR="00017243" w:rsidRPr="00F52A23">
        <w:rPr>
          <w:rFonts w:ascii="Bierstadt Display" w:hAnsi="Bierstadt Display" w:cs="Angsana New"/>
          <w:szCs w:val="24"/>
        </w:rPr>
        <w:t>1</w:t>
      </w:r>
      <w:r w:rsidRPr="00F52A23">
        <w:rPr>
          <w:rFonts w:ascii="Bierstadt Display" w:hAnsi="Bierstadt Display" w:cs="Angsana New"/>
          <w:szCs w:val="24"/>
        </w:rPr>
        <w:t xml:space="preserve"> Existing System and Need for System</w:t>
      </w:r>
    </w:p>
    <w:p w14:paraId="62878971" w14:textId="77777777" w:rsidR="004D5015" w:rsidRPr="00F52A23" w:rsidRDefault="004D5015" w:rsidP="00F52A23">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1.</w:t>
      </w:r>
      <w:r w:rsidR="00017243" w:rsidRPr="00F52A23">
        <w:rPr>
          <w:rFonts w:ascii="Bierstadt Display" w:hAnsi="Bierstadt Display" w:cs="Angsana New"/>
          <w:szCs w:val="24"/>
        </w:rPr>
        <w:t>2</w:t>
      </w:r>
      <w:r w:rsidRPr="00F52A23">
        <w:rPr>
          <w:rFonts w:ascii="Bierstadt Display" w:hAnsi="Bierstadt Display" w:cs="Angsana New"/>
          <w:szCs w:val="24"/>
        </w:rPr>
        <w:t xml:space="preserve"> Scope of Work</w:t>
      </w:r>
    </w:p>
    <w:p w14:paraId="04B0ADE3" w14:textId="77777777" w:rsidR="004D5015" w:rsidRPr="00F52A23" w:rsidRDefault="004D5015" w:rsidP="00F52A23">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1.</w:t>
      </w:r>
      <w:r w:rsidR="00017243" w:rsidRPr="00F52A23">
        <w:rPr>
          <w:rFonts w:ascii="Bierstadt Display" w:hAnsi="Bierstadt Display" w:cs="Angsana New"/>
          <w:szCs w:val="24"/>
        </w:rPr>
        <w:t>3</w:t>
      </w:r>
      <w:r w:rsidRPr="00F52A23">
        <w:rPr>
          <w:rFonts w:ascii="Bierstadt Display" w:hAnsi="Bierstadt Display" w:cs="Angsana New"/>
          <w:szCs w:val="24"/>
        </w:rPr>
        <w:t xml:space="preserve"> Operating Environment – Hardware and Software</w:t>
      </w:r>
    </w:p>
    <w:p w14:paraId="090B9E48" w14:textId="537F9368" w:rsidR="004D5015" w:rsidRPr="00F52A23" w:rsidRDefault="004D5015" w:rsidP="00F52A23">
      <w:pPr>
        <w:pStyle w:val="NoSpacing"/>
        <w:spacing w:line="360" w:lineRule="auto"/>
        <w:rPr>
          <w:rFonts w:ascii="Bierstadt Display" w:hAnsi="Bierstadt Display" w:cs="Angsana New"/>
          <w:b/>
          <w:szCs w:val="24"/>
        </w:rPr>
      </w:pPr>
      <w:r w:rsidRPr="00F52A23">
        <w:rPr>
          <w:rFonts w:ascii="Bierstadt Display" w:hAnsi="Bierstadt Display" w:cs="Angsana New"/>
          <w:b/>
          <w:szCs w:val="24"/>
        </w:rPr>
        <w:t xml:space="preserve">CHAPTER </w:t>
      </w:r>
      <w:r w:rsidR="00020F0A" w:rsidRPr="00F52A23">
        <w:rPr>
          <w:rFonts w:ascii="Bierstadt Display" w:hAnsi="Bierstadt Display" w:cs="Angsana New"/>
          <w:b/>
          <w:szCs w:val="24"/>
        </w:rPr>
        <w:t>2:</w:t>
      </w:r>
      <w:r w:rsidRPr="00F52A23">
        <w:rPr>
          <w:rFonts w:ascii="Bierstadt Display" w:hAnsi="Bierstadt Display" w:cs="Angsana New"/>
          <w:b/>
          <w:szCs w:val="24"/>
        </w:rPr>
        <w:t xml:space="preserve"> SYSTEM</w:t>
      </w:r>
      <w:r w:rsidR="006B1DAD">
        <w:rPr>
          <w:rFonts w:ascii="Bierstadt Display" w:hAnsi="Bierstadt Display" w:cs="Angsana New"/>
          <w:b/>
          <w:szCs w:val="24"/>
        </w:rPr>
        <w:t xml:space="preserve"> ANALYSYS</w:t>
      </w:r>
    </w:p>
    <w:p w14:paraId="1DC3E834" w14:textId="77777777" w:rsidR="004D5015" w:rsidRPr="00F52A23" w:rsidRDefault="004D5015" w:rsidP="00F52A23">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2.1 Proposed System</w:t>
      </w:r>
    </w:p>
    <w:p w14:paraId="1A561C67" w14:textId="372080EC" w:rsidR="004D5015" w:rsidRDefault="004D5015" w:rsidP="00F52A23">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2.2 User Requirements</w:t>
      </w:r>
    </w:p>
    <w:p w14:paraId="2EB6E7B2" w14:textId="5473243B" w:rsidR="00BA7C58" w:rsidRPr="00F52A23" w:rsidRDefault="00BA7C58" w:rsidP="00F52A23">
      <w:pPr>
        <w:pStyle w:val="NoSpacing"/>
        <w:spacing w:line="360" w:lineRule="auto"/>
        <w:ind w:left="1440"/>
        <w:rPr>
          <w:rFonts w:ascii="Bierstadt Display" w:hAnsi="Bierstadt Display" w:cs="Angsana New"/>
          <w:b/>
          <w:szCs w:val="24"/>
        </w:rPr>
      </w:pPr>
      <w:r>
        <w:rPr>
          <w:rFonts w:ascii="Bierstadt Display" w:hAnsi="Bierstadt Display" w:cs="Angsana New"/>
          <w:szCs w:val="24"/>
        </w:rPr>
        <w:t>2.3 Feasibility Study</w:t>
      </w:r>
    </w:p>
    <w:p w14:paraId="748C5A48" w14:textId="0C0BDB71" w:rsidR="004D5015" w:rsidRDefault="004D5015" w:rsidP="00F52A23">
      <w:pPr>
        <w:pStyle w:val="NoSpacing"/>
        <w:spacing w:line="360" w:lineRule="auto"/>
        <w:rPr>
          <w:rFonts w:ascii="Bierstadt Display" w:hAnsi="Bierstadt Display" w:cs="Angsana New"/>
          <w:b/>
          <w:szCs w:val="24"/>
        </w:rPr>
      </w:pPr>
      <w:r w:rsidRPr="00F52A23">
        <w:rPr>
          <w:rFonts w:ascii="Bierstadt Display" w:hAnsi="Bierstadt Display" w:cs="Angsana New"/>
          <w:b/>
          <w:szCs w:val="24"/>
        </w:rPr>
        <w:t xml:space="preserve">CHAPTER </w:t>
      </w:r>
      <w:r w:rsidR="00020F0A" w:rsidRPr="00F52A23">
        <w:rPr>
          <w:rFonts w:ascii="Bierstadt Display" w:hAnsi="Bierstadt Display" w:cs="Angsana New"/>
          <w:b/>
          <w:szCs w:val="24"/>
        </w:rPr>
        <w:t>3:</w:t>
      </w:r>
      <w:r w:rsidRPr="00F52A23">
        <w:rPr>
          <w:rFonts w:ascii="Bierstadt Display" w:hAnsi="Bierstadt Display" w:cs="Angsana New"/>
          <w:b/>
          <w:szCs w:val="24"/>
        </w:rPr>
        <w:t xml:space="preserve"> </w:t>
      </w:r>
      <w:r w:rsidR="006B1DAD">
        <w:rPr>
          <w:rFonts w:ascii="Bierstadt Display" w:hAnsi="Bierstadt Display" w:cs="Angsana New"/>
          <w:b/>
          <w:szCs w:val="24"/>
        </w:rPr>
        <w:t>SYSTEM</w:t>
      </w:r>
      <w:r w:rsidRPr="00F52A23">
        <w:rPr>
          <w:rFonts w:ascii="Bierstadt Display" w:hAnsi="Bierstadt Display" w:cs="Angsana New"/>
          <w:b/>
          <w:szCs w:val="24"/>
        </w:rPr>
        <w:t xml:space="preserve"> DESIGN</w:t>
      </w:r>
      <w:r w:rsidR="0047161B" w:rsidRPr="00F52A23">
        <w:rPr>
          <w:rFonts w:ascii="Bierstadt Display" w:hAnsi="Bierstadt Display" w:cs="Angsana New"/>
          <w:b/>
          <w:szCs w:val="24"/>
        </w:rPr>
        <w:t xml:space="preserve"> </w:t>
      </w:r>
    </w:p>
    <w:p w14:paraId="01E879F3" w14:textId="537C123D" w:rsidR="00D65DE6" w:rsidRDefault="00D65DE6" w:rsidP="00D65DE6">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3.</w:t>
      </w:r>
      <w:r w:rsidR="00B02F99">
        <w:rPr>
          <w:rFonts w:ascii="Bierstadt Display" w:hAnsi="Bierstadt Display" w:cs="Angsana New"/>
          <w:szCs w:val="24"/>
        </w:rPr>
        <w:t>1</w:t>
      </w:r>
      <w:r w:rsidRPr="00F52A23">
        <w:rPr>
          <w:rFonts w:ascii="Bierstadt Display" w:hAnsi="Bierstadt Display" w:cs="Angsana New"/>
          <w:szCs w:val="24"/>
        </w:rPr>
        <w:t xml:space="preserve"> Entity Relationship Diagram (ERD)</w:t>
      </w:r>
    </w:p>
    <w:p w14:paraId="49C2C30C" w14:textId="48EDFF9F" w:rsidR="00D65DE6" w:rsidRDefault="00896E48" w:rsidP="00D65DE6">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3.</w:t>
      </w:r>
      <w:r w:rsidR="00B02F99">
        <w:rPr>
          <w:rFonts w:ascii="Bierstadt Display" w:hAnsi="Bierstadt Display" w:cs="Angsana New"/>
          <w:szCs w:val="24"/>
        </w:rPr>
        <w:t>2</w:t>
      </w:r>
      <w:r w:rsidR="00D65DE6">
        <w:rPr>
          <w:rFonts w:ascii="Bierstadt Display" w:hAnsi="Bierstadt Display" w:cs="Angsana New"/>
          <w:szCs w:val="24"/>
        </w:rPr>
        <w:t xml:space="preserve"> U</w:t>
      </w:r>
      <w:r w:rsidRPr="00F52A23">
        <w:rPr>
          <w:rFonts w:ascii="Bierstadt Display" w:hAnsi="Bierstadt Display" w:cs="Angsana New"/>
          <w:szCs w:val="24"/>
        </w:rPr>
        <w:t>ML Diagram</w:t>
      </w:r>
    </w:p>
    <w:p w14:paraId="4DCB8E86" w14:textId="08A3970E" w:rsidR="00896E48" w:rsidRPr="00D65DE6" w:rsidRDefault="00D65DE6" w:rsidP="00D65DE6">
      <w:pPr>
        <w:pStyle w:val="NoSpacing"/>
        <w:spacing w:line="360" w:lineRule="auto"/>
        <w:rPr>
          <w:rFonts w:ascii="Bierstadt Display" w:hAnsi="Bierstadt Display" w:cs="Angsana New"/>
          <w:szCs w:val="24"/>
        </w:rPr>
      </w:pPr>
      <w:r>
        <w:rPr>
          <w:rFonts w:ascii="Bierstadt Display" w:hAnsi="Bierstadt Display" w:cs="Angsana New"/>
          <w:szCs w:val="24"/>
        </w:rPr>
        <w:t xml:space="preserve">  </w:t>
      </w:r>
      <w:r>
        <w:rPr>
          <w:rFonts w:ascii="Bierstadt Display" w:hAnsi="Bierstadt Display" w:cs="Angsana New"/>
          <w:szCs w:val="24"/>
        </w:rPr>
        <w:tab/>
      </w:r>
      <w:r>
        <w:rPr>
          <w:rFonts w:ascii="Bierstadt Display" w:hAnsi="Bierstadt Display" w:cs="Angsana New"/>
          <w:szCs w:val="24"/>
        </w:rPr>
        <w:tab/>
        <w:t xml:space="preserve">         </w:t>
      </w:r>
      <w:r w:rsidR="00896E48" w:rsidRPr="00F52A23">
        <w:rPr>
          <w:rFonts w:ascii="Bierstadt Display" w:hAnsi="Bierstadt Display" w:cs="Angsana New"/>
          <w:szCs w:val="24"/>
        </w:rPr>
        <w:t xml:space="preserve"> 3.</w:t>
      </w:r>
      <w:r w:rsidR="00B02F99">
        <w:rPr>
          <w:rFonts w:ascii="Bierstadt Display" w:hAnsi="Bierstadt Display" w:cs="Angsana New"/>
          <w:szCs w:val="24"/>
        </w:rPr>
        <w:t>2</w:t>
      </w:r>
      <w:r w:rsidR="00896E48" w:rsidRPr="00F52A23">
        <w:rPr>
          <w:rFonts w:ascii="Bierstadt Display" w:hAnsi="Bierstadt Display" w:cs="Angsana New"/>
          <w:szCs w:val="24"/>
        </w:rPr>
        <w:t xml:space="preserve">.1 Class Diagram </w:t>
      </w:r>
    </w:p>
    <w:p w14:paraId="564C5D2D" w14:textId="32F2849F" w:rsidR="00D65DE6" w:rsidRPr="00F52A23" w:rsidRDefault="00896E48" w:rsidP="00D65DE6">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 xml:space="preserve">          3.</w:t>
      </w:r>
      <w:r w:rsidR="00B02F99">
        <w:rPr>
          <w:rFonts w:ascii="Bierstadt Display" w:hAnsi="Bierstadt Display" w:cs="Angsana New"/>
          <w:szCs w:val="24"/>
        </w:rPr>
        <w:t>2</w:t>
      </w:r>
      <w:r w:rsidRPr="00F52A23">
        <w:rPr>
          <w:rFonts w:ascii="Bierstadt Display" w:hAnsi="Bierstadt Display" w:cs="Angsana New"/>
          <w:szCs w:val="24"/>
        </w:rPr>
        <w:t>.2</w:t>
      </w:r>
      <w:r w:rsidR="00D65DE6" w:rsidRPr="00F52A23">
        <w:rPr>
          <w:rFonts w:ascii="Bierstadt Display" w:hAnsi="Bierstadt Display" w:cs="Angsana New"/>
          <w:szCs w:val="24"/>
        </w:rPr>
        <w:t xml:space="preserve"> Use Case Diagram</w:t>
      </w:r>
    </w:p>
    <w:p w14:paraId="4A9F6C20" w14:textId="6F19B89A" w:rsidR="00D65DE6" w:rsidRPr="00F52A23" w:rsidRDefault="00D65DE6" w:rsidP="00D65DE6">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 xml:space="preserve">          3.</w:t>
      </w:r>
      <w:r w:rsidR="00B02F99">
        <w:rPr>
          <w:rFonts w:ascii="Bierstadt Display" w:hAnsi="Bierstadt Display" w:cs="Angsana New"/>
          <w:szCs w:val="24"/>
        </w:rPr>
        <w:t>2</w:t>
      </w:r>
      <w:r w:rsidRPr="00F52A23">
        <w:rPr>
          <w:rFonts w:ascii="Bierstadt Display" w:hAnsi="Bierstadt Display" w:cs="Angsana New"/>
          <w:szCs w:val="24"/>
        </w:rPr>
        <w:t>.</w:t>
      </w:r>
      <w:r>
        <w:rPr>
          <w:rFonts w:ascii="Bierstadt Display" w:hAnsi="Bierstadt Display" w:cs="Angsana New"/>
          <w:szCs w:val="24"/>
        </w:rPr>
        <w:t>3</w:t>
      </w:r>
      <w:r w:rsidRPr="00F52A23">
        <w:rPr>
          <w:rFonts w:ascii="Bierstadt Display" w:hAnsi="Bierstadt Display" w:cs="Angsana New"/>
          <w:szCs w:val="24"/>
        </w:rPr>
        <w:t xml:space="preserve"> Sequence Diagram</w:t>
      </w:r>
    </w:p>
    <w:p w14:paraId="6103ED3A" w14:textId="4DDF7136" w:rsidR="00D65DE6" w:rsidRDefault="00D65DE6" w:rsidP="00D65DE6">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 xml:space="preserve">          3.</w:t>
      </w:r>
      <w:r w:rsidR="00B02F99">
        <w:rPr>
          <w:rFonts w:ascii="Bierstadt Display" w:hAnsi="Bierstadt Display" w:cs="Angsana New"/>
          <w:szCs w:val="24"/>
        </w:rPr>
        <w:t>2</w:t>
      </w:r>
      <w:r w:rsidRPr="00F52A23">
        <w:rPr>
          <w:rFonts w:ascii="Bierstadt Display" w:hAnsi="Bierstadt Display" w:cs="Angsana New"/>
          <w:szCs w:val="24"/>
        </w:rPr>
        <w:t>.</w:t>
      </w:r>
      <w:r>
        <w:rPr>
          <w:rFonts w:ascii="Bierstadt Display" w:hAnsi="Bierstadt Display" w:cs="Angsana New"/>
          <w:szCs w:val="24"/>
        </w:rPr>
        <w:t>4</w:t>
      </w:r>
      <w:r w:rsidRPr="00F52A23">
        <w:rPr>
          <w:rFonts w:ascii="Bierstadt Display" w:hAnsi="Bierstadt Display" w:cs="Angsana New"/>
          <w:szCs w:val="24"/>
        </w:rPr>
        <w:t xml:space="preserve"> Collaboration Diagram</w:t>
      </w:r>
    </w:p>
    <w:p w14:paraId="16E15ADA" w14:textId="79C6A45E" w:rsidR="00D65DE6" w:rsidRPr="00F52A23" w:rsidRDefault="00D65DE6" w:rsidP="00D65DE6">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 xml:space="preserve">          3.</w:t>
      </w:r>
      <w:r w:rsidR="00B02F99">
        <w:rPr>
          <w:rFonts w:ascii="Bierstadt Display" w:hAnsi="Bierstadt Display" w:cs="Angsana New"/>
          <w:szCs w:val="24"/>
        </w:rPr>
        <w:t>2</w:t>
      </w:r>
      <w:r w:rsidRPr="00F52A23">
        <w:rPr>
          <w:rFonts w:ascii="Bierstadt Display" w:hAnsi="Bierstadt Display" w:cs="Angsana New"/>
          <w:szCs w:val="24"/>
        </w:rPr>
        <w:t>.</w:t>
      </w:r>
      <w:r>
        <w:rPr>
          <w:rFonts w:ascii="Bierstadt Display" w:hAnsi="Bierstadt Display" w:cs="Angsana New"/>
          <w:szCs w:val="24"/>
        </w:rPr>
        <w:t>5</w:t>
      </w:r>
      <w:r w:rsidRPr="00F52A23">
        <w:rPr>
          <w:rFonts w:ascii="Bierstadt Display" w:hAnsi="Bierstadt Display" w:cs="Angsana New"/>
          <w:szCs w:val="24"/>
        </w:rPr>
        <w:t xml:space="preserve"> Activity Diagram</w:t>
      </w:r>
    </w:p>
    <w:p w14:paraId="5E6710D2" w14:textId="18A1F77C" w:rsidR="00D65DE6" w:rsidRPr="00F52A23" w:rsidRDefault="00D65DE6" w:rsidP="00D65DE6">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 xml:space="preserve">          3.</w:t>
      </w:r>
      <w:r w:rsidR="00B02F99">
        <w:rPr>
          <w:rFonts w:ascii="Bierstadt Display" w:hAnsi="Bierstadt Display" w:cs="Angsana New"/>
          <w:szCs w:val="24"/>
        </w:rPr>
        <w:t>2</w:t>
      </w:r>
      <w:r w:rsidRPr="00F52A23">
        <w:rPr>
          <w:rFonts w:ascii="Bierstadt Display" w:hAnsi="Bierstadt Display" w:cs="Angsana New"/>
          <w:szCs w:val="24"/>
        </w:rPr>
        <w:t>.</w:t>
      </w:r>
      <w:r>
        <w:rPr>
          <w:rFonts w:ascii="Bierstadt Display" w:hAnsi="Bierstadt Display" w:cs="Angsana New"/>
          <w:szCs w:val="24"/>
        </w:rPr>
        <w:t>6</w:t>
      </w:r>
      <w:r w:rsidRPr="00F52A23">
        <w:rPr>
          <w:rFonts w:ascii="Bierstadt Display" w:hAnsi="Bierstadt Display" w:cs="Angsana New"/>
          <w:szCs w:val="24"/>
        </w:rPr>
        <w:t xml:space="preserve"> Component Diagram</w:t>
      </w:r>
    </w:p>
    <w:p w14:paraId="32FD27E6" w14:textId="4D1BA435" w:rsidR="00D65DE6" w:rsidRPr="00F52A23" w:rsidRDefault="00D65DE6" w:rsidP="00D65DE6">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 xml:space="preserve">          3.</w:t>
      </w:r>
      <w:r w:rsidR="00B02F99">
        <w:rPr>
          <w:rFonts w:ascii="Bierstadt Display" w:hAnsi="Bierstadt Display" w:cs="Angsana New"/>
          <w:szCs w:val="24"/>
        </w:rPr>
        <w:t>2</w:t>
      </w:r>
      <w:r w:rsidRPr="00F52A23">
        <w:rPr>
          <w:rFonts w:ascii="Bierstadt Display" w:hAnsi="Bierstadt Display" w:cs="Angsana New"/>
          <w:szCs w:val="24"/>
        </w:rPr>
        <w:t>.</w:t>
      </w:r>
      <w:r>
        <w:rPr>
          <w:rFonts w:ascii="Bierstadt Display" w:hAnsi="Bierstadt Display" w:cs="Angsana New"/>
          <w:szCs w:val="24"/>
        </w:rPr>
        <w:t>7</w:t>
      </w:r>
      <w:r w:rsidRPr="00F52A23">
        <w:rPr>
          <w:rFonts w:ascii="Bierstadt Display" w:hAnsi="Bierstadt Display" w:cs="Angsana New"/>
          <w:szCs w:val="24"/>
        </w:rPr>
        <w:t xml:space="preserve"> Deployment Diagram</w:t>
      </w:r>
    </w:p>
    <w:p w14:paraId="1724F8D1" w14:textId="6EE80FF9" w:rsidR="00F705E3" w:rsidRPr="00F52A23" w:rsidRDefault="008E5E24" w:rsidP="0047161B">
      <w:pPr>
        <w:pStyle w:val="NoSpacing"/>
        <w:ind w:left="1440"/>
        <w:rPr>
          <w:rFonts w:ascii="Bierstadt Display" w:hAnsi="Bierstadt Display" w:cs="Angsana New"/>
          <w:szCs w:val="24"/>
        </w:rPr>
      </w:pPr>
      <w:r w:rsidRPr="00F52A23">
        <w:rPr>
          <w:rFonts w:ascii="Bierstadt Display" w:hAnsi="Bierstadt Display" w:cs="Angsana New"/>
          <w:bCs/>
          <w:szCs w:val="24"/>
        </w:rPr>
        <w:t>3.</w:t>
      </w:r>
      <w:r w:rsidR="00B02F99">
        <w:rPr>
          <w:rFonts w:ascii="Bierstadt Display" w:hAnsi="Bierstadt Display" w:cs="Angsana New"/>
          <w:bCs/>
          <w:szCs w:val="24"/>
        </w:rPr>
        <w:t>3</w:t>
      </w:r>
      <w:r w:rsidRPr="00F52A23">
        <w:rPr>
          <w:rFonts w:ascii="Bierstadt Display" w:hAnsi="Bierstadt Display" w:cs="Angsana New"/>
          <w:b/>
          <w:szCs w:val="24"/>
        </w:rPr>
        <w:t xml:space="preserve"> </w:t>
      </w:r>
      <w:r w:rsidR="00F705E3" w:rsidRPr="00F52A23">
        <w:rPr>
          <w:rFonts w:ascii="Bierstadt Display" w:hAnsi="Bierstadt Display" w:cs="Angsana New"/>
          <w:szCs w:val="24"/>
        </w:rPr>
        <w:t>Menu Screens</w:t>
      </w:r>
      <w:r w:rsidR="00F705E3" w:rsidRPr="00F52A23">
        <w:rPr>
          <w:rFonts w:ascii="Bierstadt Display" w:hAnsi="Bierstadt Display" w:cs="Angsana New"/>
          <w:b/>
          <w:szCs w:val="24"/>
        </w:rPr>
        <w:t xml:space="preserve"> </w:t>
      </w:r>
    </w:p>
    <w:p w14:paraId="006A37A1" w14:textId="5C73E214" w:rsidR="00C75E85" w:rsidRPr="00F52A23" w:rsidRDefault="00C75E85" w:rsidP="006B1DAD">
      <w:pPr>
        <w:pStyle w:val="NoSpacing"/>
        <w:spacing w:line="360" w:lineRule="auto"/>
        <w:rPr>
          <w:rFonts w:ascii="Bierstadt Display" w:hAnsi="Bierstadt Display" w:cs="Angsana New"/>
          <w:b/>
          <w:szCs w:val="24"/>
        </w:rPr>
      </w:pPr>
      <w:r w:rsidRPr="00F52A23">
        <w:rPr>
          <w:rFonts w:ascii="Bierstadt Display" w:hAnsi="Bierstadt Display" w:cs="Angsana New"/>
          <w:b/>
          <w:szCs w:val="24"/>
        </w:rPr>
        <w:t xml:space="preserve">CHAPTER </w:t>
      </w:r>
      <w:r w:rsidR="006B1DAD" w:rsidRPr="00F52A23">
        <w:rPr>
          <w:rFonts w:ascii="Bierstadt Display" w:hAnsi="Bierstadt Display" w:cs="Angsana New"/>
          <w:b/>
          <w:szCs w:val="24"/>
        </w:rPr>
        <w:t>4:</w:t>
      </w:r>
      <w:r w:rsidRPr="00F52A23">
        <w:rPr>
          <w:rFonts w:ascii="Bierstadt Display" w:hAnsi="Bierstadt Display" w:cs="Angsana New"/>
          <w:b/>
          <w:szCs w:val="24"/>
        </w:rPr>
        <w:t xml:space="preserve"> </w:t>
      </w:r>
      <w:r w:rsidR="00843053" w:rsidRPr="00F52A23">
        <w:rPr>
          <w:rFonts w:ascii="Bierstadt Display" w:hAnsi="Bierstadt Display" w:cs="Angsana New"/>
          <w:b/>
          <w:szCs w:val="24"/>
        </w:rPr>
        <w:t>Limitations and Enhancement</w:t>
      </w:r>
    </w:p>
    <w:p w14:paraId="05E4DCD4" w14:textId="77777777" w:rsidR="004D5015" w:rsidRPr="00F52A23" w:rsidRDefault="00843053" w:rsidP="006B1DAD">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 xml:space="preserve">5.1 </w:t>
      </w:r>
      <w:r w:rsidR="004D5015" w:rsidRPr="00F52A23">
        <w:rPr>
          <w:rFonts w:ascii="Bierstadt Display" w:hAnsi="Bierstadt Display" w:cs="Angsana New"/>
          <w:szCs w:val="24"/>
        </w:rPr>
        <w:t>Drawbacks and Limitations</w:t>
      </w:r>
    </w:p>
    <w:p w14:paraId="42CA421E" w14:textId="4BEBFBE8" w:rsidR="004D5015" w:rsidRDefault="00843053" w:rsidP="006B1DAD">
      <w:pPr>
        <w:pStyle w:val="NoSpacing"/>
        <w:spacing w:line="360" w:lineRule="auto"/>
        <w:ind w:left="1440"/>
        <w:rPr>
          <w:rFonts w:ascii="Bierstadt Display" w:hAnsi="Bierstadt Display" w:cs="Angsana New"/>
          <w:szCs w:val="24"/>
        </w:rPr>
      </w:pPr>
      <w:r w:rsidRPr="00F52A23">
        <w:rPr>
          <w:rFonts w:ascii="Bierstadt Display" w:hAnsi="Bierstadt Display" w:cs="Angsana New"/>
          <w:szCs w:val="24"/>
        </w:rPr>
        <w:t xml:space="preserve">5.2 </w:t>
      </w:r>
      <w:r w:rsidR="00B02F99">
        <w:rPr>
          <w:rFonts w:ascii="Bierstadt Display" w:hAnsi="Bierstadt Display" w:cs="Angsana New"/>
          <w:szCs w:val="24"/>
        </w:rPr>
        <w:t xml:space="preserve">Future </w:t>
      </w:r>
      <w:r w:rsidR="004D5015" w:rsidRPr="00F52A23">
        <w:rPr>
          <w:rFonts w:ascii="Bierstadt Display" w:hAnsi="Bierstadt Display" w:cs="Angsana New"/>
          <w:szCs w:val="24"/>
        </w:rPr>
        <w:t>Enhancements</w:t>
      </w:r>
    </w:p>
    <w:p w14:paraId="3FEC633B" w14:textId="16D7854B" w:rsidR="006B1DAD" w:rsidRDefault="006B1DAD" w:rsidP="006B1DAD">
      <w:pPr>
        <w:pStyle w:val="NoSpacing"/>
        <w:rPr>
          <w:rFonts w:ascii="Bierstadt Display" w:hAnsi="Bierstadt Display" w:cs="Angsana New"/>
          <w:b/>
          <w:szCs w:val="24"/>
        </w:rPr>
      </w:pPr>
      <w:r w:rsidRPr="00F52A23">
        <w:rPr>
          <w:rFonts w:ascii="Bierstadt Display" w:hAnsi="Bierstadt Display" w:cs="Angsana New"/>
          <w:b/>
          <w:szCs w:val="24"/>
        </w:rPr>
        <w:t>CHAPTER</w:t>
      </w:r>
      <w:r>
        <w:rPr>
          <w:rFonts w:ascii="Bierstadt Display" w:hAnsi="Bierstadt Display" w:cs="Angsana New"/>
          <w:b/>
          <w:szCs w:val="24"/>
        </w:rPr>
        <w:t xml:space="preserve"> </w:t>
      </w:r>
      <w:r w:rsidR="0015689F">
        <w:rPr>
          <w:rFonts w:ascii="Bierstadt Display" w:hAnsi="Bierstadt Display" w:cs="Angsana New"/>
          <w:b/>
          <w:szCs w:val="24"/>
        </w:rPr>
        <w:t>5</w:t>
      </w:r>
      <w:r>
        <w:rPr>
          <w:rFonts w:ascii="Bierstadt Display" w:hAnsi="Bierstadt Display" w:cs="Angsana New"/>
          <w:b/>
          <w:szCs w:val="24"/>
        </w:rPr>
        <w:t>: Conclusion</w:t>
      </w:r>
    </w:p>
    <w:p w14:paraId="0F12B0F3" w14:textId="4AB7874A" w:rsidR="006B1DAD" w:rsidRPr="006B1DAD" w:rsidRDefault="006B1DAD" w:rsidP="006B1DAD">
      <w:pPr>
        <w:pStyle w:val="NoSpacing"/>
        <w:rPr>
          <w:rFonts w:ascii="Bierstadt Display" w:hAnsi="Bierstadt Display" w:cs="Angsana New"/>
          <w:b/>
          <w:szCs w:val="24"/>
        </w:rPr>
      </w:pPr>
      <w:r w:rsidRPr="00F52A23">
        <w:rPr>
          <w:rFonts w:ascii="Bierstadt Display" w:hAnsi="Bierstadt Display" w:cs="Angsana New"/>
          <w:b/>
          <w:szCs w:val="24"/>
        </w:rPr>
        <w:t>CHAPTER</w:t>
      </w:r>
      <w:r>
        <w:rPr>
          <w:rFonts w:ascii="Bierstadt Display" w:hAnsi="Bierstadt Display" w:cs="Angsana New"/>
          <w:b/>
          <w:szCs w:val="24"/>
        </w:rPr>
        <w:t xml:space="preserve"> </w:t>
      </w:r>
      <w:r w:rsidR="0015689F">
        <w:rPr>
          <w:rFonts w:ascii="Bierstadt Display" w:hAnsi="Bierstadt Display" w:cs="Angsana New"/>
          <w:b/>
          <w:szCs w:val="24"/>
        </w:rPr>
        <w:t>6</w:t>
      </w:r>
      <w:r>
        <w:rPr>
          <w:rFonts w:ascii="Bierstadt Display" w:hAnsi="Bierstadt Display" w:cs="Angsana New"/>
          <w:b/>
          <w:szCs w:val="24"/>
        </w:rPr>
        <w:t>: Bibliography</w:t>
      </w:r>
    </w:p>
    <w:p w14:paraId="1C56D7FD" w14:textId="607477A7" w:rsidR="00B87BE1" w:rsidRDefault="0046535D" w:rsidP="00BA7C58">
      <w:pPr>
        <w:pStyle w:val="NoSpacing"/>
        <w:jc w:val="center"/>
        <w:rPr>
          <w:rFonts w:ascii="Bierstadt Display" w:hAnsi="Bierstadt Display" w:cs="Angsana New"/>
          <w:b/>
          <w:szCs w:val="24"/>
          <w:lang w:val="en-IN"/>
        </w:rPr>
      </w:pPr>
      <w:r w:rsidRPr="00F52A23">
        <w:rPr>
          <w:rFonts w:ascii="Bierstadt Display" w:hAnsi="Bierstadt Display" w:cs="Angsana New"/>
          <w:szCs w:val="24"/>
        </w:rPr>
        <w:br w:type="page"/>
      </w:r>
    </w:p>
    <w:p w14:paraId="4B0B6CD4" w14:textId="5BC639DF" w:rsidR="008C28C8" w:rsidRPr="008C28C8" w:rsidRDefault="008C28C8" w:rsidP="008C28C8">
      <w:pPr>
        <w:pStyle w:val="NoSpacing"/>
        <w:rPr>
          <w:rFonts w:ascii="Bierstadt Display" w:hAnsi="Bierstadt Display" w:cs="Angsana New"/>
          <w:sz w:val="28"/>
          <w:szCs w:val="28"/>
          <w:lang w:val="en-IN"/>
        </w:rPr>
      </w:pPr>
      <w:r w:rsidRPr="008C28C8">
        <w:rPr>
          <w:rFonts w:ascii="Bierstadt Display" w:hAnsi="Bierstadt Display" w:cs="Angsana New"/>
          <w:b/>
          <w:bCs/>
          <w:sz w:val="28"/>
          <w:szCs w:val="28"/>
          <w:lang w:val="en-IN"/>
        </w:rPr>
        <w:lastRenderedPageBreak/>
        <w:t>Chapter 1: Introduction</w:t>
      </w:r>
    </w:p>
    <w:p w14:paraId="105ADB9B" w14:textId="77777777" w:rsidR="008C28C8" w:rsidRPr="008C28C8" w:rsidRDefault="008C28C8" w:rsidP="008C28C8">
      <w:pPr>
        <w:pStyle w:val="NoSpacing"/>
        <w:rPr>
          <w:rFonts w:ascii="Bierstadt Display" w:hAnsi="Bierstadt Display" w:cs="Angsana New"/>
          <w:b/>
          <w:bCs/>
          <w:szCs w:val="24"/>
          <w:lang w:val="en-IN"/>
        </w:rPr>
      </w:pPr>
      <w:r w:rsidRPr="008C28C8">
        <w:rPr>
          <w:rFonts w:ascii="Bierstadt Display" w:hAnsi="Bierstadt Display" w:cs="Angsana New"/>
          <w:b/>
          <w:bCs/>
          <w:szCs w:val="24"/>
          <w:lang w:val="en-IN"/>
        </w:rPr>
        <w:t>1.1 Existing System and Need for System</w:t>
      </w:r>
    </w:p>
    <w:p w14:paraId="44E05F4F" w14:textId="64F1D99C" w:rsidR="008C28C8" w:rsidRDefault="008C28C8" w:rsidP="008C28C8">
      <w:pPr>
        <w:pStyle w:val="NoSpacing"/>
        <w:rPr>
          <w:rFonts w:ascii="Bierstadt Display" w:hAnsi="Bierstadt Display" w:cs="Angsana New"/>
          <w:szCs w:val="24"/>
          <w:lang w:val="en-IN"/>
        </w:rPr>
      </w:pPr>
      <w:r w:rsidRPr="008C28C8">
        <w:rPr>
          <w:rFonts w:ascii="Bierstadt Display" w:hAnsi="Bierstadt Display" w:cs="Angsana New"/>
          <w:szCs w:val="24"/>
          <w:lang w:val="en-IN"/>
        </w:rPr>
        <w:t xml:space="preserve">In the current situation, </w:t>
      </w:r>
      <w:r w:rsidR="00C860F7">
        <w:rPr>
          <w:rFonts w:ascii="Bierstadt Display" w:hAnsi="Bierstadt Display" w:cs="Angsana New"/>
          <w:szCs w:val="24"/>
          <w:lang w:val="en-IN"/>
        </w:rPr>
        <w:t>G</w:t>
      </w:r>
      <w:r w:rsidRPr="008C28C8">
        <w:rPr>
          <w:rFonts w:ascii="Bierstadt Display" w:hAnsi="Bierstadt Display" w:cs="Angsana New"/>
          <w:szCs w:val="24"/>
          <w:lang w:val="en-IN"/>
        </w:rPr>
        <w:t xml:space="preserve">yms and fitness </w:t>
      </w:r>
      <w:r w:rsidR="0015689F" w:rsidRPr="008C28C8">
        <w:rPr>
          <w:rFonts w:ascii="Bierstadt Display" w:hAnsi="Bierstadt Display" w:cs="Angsana New"/>
          <w:szCs w:val="24"/>
          <w:lang w:val="en-IN"/>
        </w:rPr>
        <w:t>centres</w:t>
      </w:r>
      <w:r w:rsidRPr="008C28C8">
        <w:rPr>
          <w:rFonts w:ascii="Bierstadt Display" w:hAnsi="Bierstadt Display" w:cs="Angsana New"/>
          <w:szCs w:val="24"/>
          <w:lang w:val="en-IN"/>
        </w:rPr>
        <w:t xml:space="preserve"> frequently use manual methods to manage their operations, which results in inefficiencies in the areas of membership management, workout scheduling, sales management, member attendance, </w:t>
      </w:r>
      <w:r w:rsidR="00C860F7">
        <w:rPr>
          <w:rFonts w:ascii="Bierstadt Display" w:hAnsi="Bierstadt Display" w:cs="Angsana New"/>
          <w:szCs w:val="24"/>
          <w:lang w:val="en-IN"/>
        </w:rPr>
        <w:t xml:space="preserve">Subscription Management </w:t>
      </w:r>
      <w:r w:rsidRPr="008C28C8">
        <w:rPr>
          <w:rFonts w:ascii="Bierstadt Display" w:hAnsi="Bierstadt Display" w:cs="Angsana New"/>
          <w:szCs w:val="24"/>
          <w:lang w:val="en-IN"/>
        </w:rPr>
        <w:t>and announcements. As a result, keeping accurate records, guaranteeing member satisfaction, and maximizing resource utilization present difficulties for gym administrators.</w:t>
      </w:r>
    </w:p>
    <w:p w14:paraId="4A0D8C5D" w14:textId="77777777" w:rsidR="00B87BE1" w:rsidRPr="008C28C8" w:rsidRDefault="00B87BE1" w:rsidP="008C28C8">
      <w:pPr>
        <w:pStyle w:val="NoSpacing"/>
        <w:rPr>
          <w:rFonts w:ascii="Bierstadt Display" w:hAnsi="Bierstadt Display" w:cs="Angsana New"/>
          <w:szCs w:val="24"/>
          <w:lang w:val="en-IN"/>
        </w:rPr>
      </w:pPr>
    </w:p>
    <w:p w14:paraId="1FE334BB" w14:textId="20E5ED07" w:rsidR="008C28C8" w:rsidRPr="00F52A23" w:rsidRDefault="008C28C8" w:rsidP="008C28C8">
      <w:pPr>
        <w:pStyle w:val="NoSpacing"/>
        <w:rPr>
          <w:rFonts w:ascii="Bierstadt Display" w:hAnsi="Bierstadt Display" w:cs="Angsana New"/>
          <w:szCs w:val="24"/>
          <w:lang w:val="en-IN"/>
        </w:rPr>
      </w:pPr>
      <w:r w:rsidRPr="008C28C8">
        <w:rPr>
          <w:rFonts w:ascii="Bierstadt Display" w:hAnsi="Bierstadt Display" w:cs="Angsana New"/>
          <w:szCs w:val="24"/>
          <w:lang w:val="en-IN"/>
        </w:rPr>
        <w:t xml:space="preserve">The need for a robust Gym and Fitness Management System arises from the inadequacies of the existing systems. Such a system would streamline administrative tasks, improve member experience, and enhance overall operational efficiency. By leveraging modern technologies such as PHP and MySQL, this system aims to and provide a comprehensive solution tailored to the specific requirements of gym and fitness </w:t>
      </w:r>
      <w:r w:rsidR="0015689F" w:rsidRPr="008C28C8">
        <w:rPr>
          <w:rFonts w:ascii="Bierstadt Display" w:hAnsi="Bierstadt Display" w:cs="Angsana New"/>
          <w:szCs w:val="24"/>
          <w:lang w:val="en-IN"/>
        </w:rPr>
        <w:t>centre</w:t>
      </w:r>
      <w:r w:rsidRPr="008C28C8">
        <w:rPr>
          <w:rFonts w:ascii="Bierstadt Display" w:hAnsi="Bierstadt Display" w:cs="Angsana New"/>
          <w:szCs w:val="24"/>
          <w:lang w:val="en-IN"/>
        </w:rPr>
        <w:t xml:space="preserve"> management.</w:t>
      </w:r>
    </w:p>
    <w:p w14:paraId="50B1580A" w14:textId="77777777" w:rsidR="008C28C8" w:rsidRPr="008C28C8" w:rsidRDefault="008C28C8" w:rsidP="008C28C8">
      <w:pPr>
        <w:pStyle w:val="NoSpacing"/>
        <w:rPr>
          <w:rFonts w:ascii="Bierstadt Display" w:hAnsi="Bierstadt Display" w:cs="Angsana New"/>
          <w:szCs w:val="24"/>
          <w:lang w:val="en-IN"/>
        </w:rPr>
      </w:pPr>
    </w:p>
    <w:p w14:paraId="6A6ABBE7" w14:textId="77777777" w:rsidR="008C28C8" w:rsidRPr="008C28C8" w:rsidRDefault="008C28C8" w:rsidP="008C28C8">
      <w:pPr>
        <w:pStyle w:val="NoSpacing"/>
        <w:rPr>
          <w:rFonts w:ascii="Bierstadt Display" w:hAnsi="Bierstadt Display" w:cs="Angsana New"/>
          <w:b/>
          <w:bCs/>
          <w:szCs w:val="24"/>
          <w:lang w:val="en-IN"/>
        </w:rPr>
      </w:pPr>
      <w:r w:rsidRPr="008C28C8">
        <w:rPr>
          <w:rFonts w:ascii="Bierstadt Display" w:hAnsi="Bierstadt Display" w:cs="Angsana New"/>
          <w:b/>
          <w:bCs/>
          <w:szCs w:val="24"/>
          <w:lang w:val="en-IN"/>
        </w:rPr>
        <w:t>1.2 Scope of Work</w:t>
      </w:r>
    </w:p>
    <w:p w14:paraId="1BB7822F" w14:textId="3B257229" w:rsidR="008C28C8" w:rsidRDefault="008C28C8" w:rsidP="008C28C8">
      <w:pPr>
        <w:pStyle w:val="NoSpacing"/>
        <w:rPr>
          <w:rFonts w:ascii="Bierstadt Display" w:hAnsi="Bierstadt Display" w:cs="Angsana New"/>
          <w:szCs w:val="24"/>
          <w:lang w:val="en-IN"/>
        </w:rPr>
      </w:pPr>
      <w:r w:rsidRPr="008C28C8">
        <w:rPr>
          <w:rFonts w:ascii="Bierstadt Display" w:hAnsi="Bierstadt Display" w:cs="Angsana New"/>
          <w:szCs w:val="24"/>
          <w:lang w:val="en-IN"/>
        </w:rPr>
        <w:t xml:space="preserve">The scope of this project encompasses the development of a Gym and Fitness Management System with separate views for </w:t>
      </w:r>
      <w:r w:rsidR="00B2001E" w:rsidRPr="00F52A23">
        <w:rPr>
          <w:rFonts w:ascii="Bierstadt Display" w:hAnsi="Bierstadt Display" w:cs="Angsana New"/>
          <w:szCs w:val="24"/>
          <w:lang w:val="en-IN"/>
        </w:rPr>
        <w:t>A</w:t>
      </w:r>
      <w:r w:rsidRPr="008C28C8">
        <w:rPr>
          <w:rFonts w:ascii="Bierstadt Display" w:hAnsi="Bierstadt Display" w:cs="Angsana New"/>
          <w:szCs w:val="24"/>
          <w:lang w:val="en-IN"/>
        </w:rPr>
        <w:t xml:space="preserve">dministrators (admins) and </w:t>
      </w:r>
      <w:r w:rsidR="00B2001E" w:rsidRPr="00F52A23">
        <w:rPr>
          <w:rFonts w:ascii="Bierstadt Display" w:hAnsi="Bierstadt Display" w:cs="Angsana New"/>
          <w:szCs w:val="24"/>
          <w:lang w:val="en-IN"/>
        </w:rPr>
        <w:t>U</w:t>
      </w:r>
      <w:r w:rsidRPr="008C28C8">
        <w:rPr>
          <w:rFonts w:ascii="Bierstadt Display" w:hAnsi="Bierstadt Display" w:cs="Angsana New"/>
          <w:szCs w:val="24"/>
          <w:lang w:val="en-IN"/>
        </w:rPr>
        <w:t xml:space="preserve">sers (members). The system will include </w:t>
      </w:r>
      <w:proofErr w:type="gramStart"/>
      <w:r w:rsidRPr="008C28C8">
        <w:rPr>
          <w:rFonts w:ascii="Bierstadt Display" w:hAnsi="Bierstadt Display" w:cs="Angsana New"/>
          <w:szCs w:val="24"/>
          <w:lang w:val="en-IN"/>
        </w:rPr>
        <w:t>modules</w:t>
      </w:r>
      <w:r w:rsidR="00C860F7">
        <w:rPr>
          <w:rFonts w:ascii="Bierstadt Display" w:hAnsi="Bierstadt Display" w:cs="Angsana New"/>
          <w:szCs w:val="24"/>
          <w:lang w:val="en-IN"/>
        </w:rPr>
        <w:t>(</w:t>
      </w:r>
      <w:proofErr w:type="gramEnd"/>
      <w:r w:rsidR="00C860F7">
        <w:rPr>
          <w:rFonts w:ascii="Bierstadt Display" w:hAnsi="Bierstadt Display" w:cs="Angsana New"/>
          <w:szCs w:val="24"/>
          <w:lang w:val="en-IN"/>
        </w:rPr>
        <w:t>Admin)</w:t>
      </w:r>
      <w:r w:rsidRPr="008C28C8">
        <w:rPr>
          <w:rFonts w:ascii="Bierstadt Display" w:hAnsi="Bierstadt Display" w:cs="Angsana New"/>
          <w:szCs w:val="24"/>
          <w:lang w:val="en-IN"/>
        </w:rPr>
        <w:t xml:space="preserve"> for </w:t>
      </w:r>
      <w:r w:rsidR="00B2001E" w:rsidRPr="00F52A23">
        <w:rPr>
          <w:rFonts w:ascii="Bierstadt Display" w:hAnsi="Bierstadt Display" w:cs="Angsana New"/>
          <w:szCs w:val="24"/>
          <w:lang w:val="en-IN"/>
        </w:rPr>
        <w:t>M</w:t>
      </w:r>
      <w:r w:rsidRPr="008C28C8">
        <w:rPr>
          <w:rFonts w:ascii="Bierstadt Display" w:hAnsi="Bierstadt Display" w:cs="Angsana New"/>
          <w:szCs w:val="24"/>
          <w:lang w:val="en-IN"/>
        </w:rPr>
        <w:t xml:space="preserve">embership </w:t>
      </w:r>
      <w:r w:rsidR="0015689F" w:rsidRPr="008C28C8">
        <w:rPr>
          <w:rFonts w:ascii="Bierstadt Display" w:hAnsi="Bierstadt Display" w:cs="Angsana New"/>
          <w:szCs w:val="24"/>
          <w:lang w:val="en-IN"/>
        </w:rPr>
        <w:t>management,</w:t>
      </w:r>
      <w:r w:rsidR="0015689F" w:rsidRPr="00F52A23">
        <w:rPr>
          <w:rFonts w:ascii="Bierstadt Display" w:hAnsi="Bierstadt Display" w:cs="Angsana New"/>
          <w:szCs w:val="24"/>
          <w:lang w:val="en-IN"/>
        </w:rPr>
        <w:t xml:space="preserve"> Sales</w:t>
      </w:r>
      <w:r w:rsidR="00B2001E" w:rsidRPr="00F52A23">
        <w:rPr>
          <w:rFonts w:ascii="Bierstadt Display" w:hAnsi="Bierstadt Display" w:cs="Angsana New"/>
          <w:szCs w:val="24"/>
          <w:lang w:val="en-IN"/>
        </w:rPr>
        <w:t xml:space="preserve"> Management</w:t>
      </w:r>
      <w:r w:rsidRPr="008C28C8">
        <w:rPr>
          <w:rFonts w:ascii="Bierstadt Display" w:hAnsi="Bierstadt Display" w:cs="Angsana New"/>
          <w:szCs w:val="24"/>
          <w:lang w:val="en-IN"/>
        </w:rPr>
        <w:t>,</w:t>
      </w:r>
      <w:r w:rsidR="00B2001E" w:rsidRPr="00F52A23">
        <w:rPr>
          <w:rFonts w:ascii="Bierstadt Display" w:hAnsi="Bierstadt Display" w:cs="Angsana New"/>
          <w:szCs w:val="24"/>
          <w:lang w:val="en-IN"/>
        </w:rPr>
        <w:t xml:space="preserve"> Subscription Management</w:t>
      </w:r>
      <w:r w:rsidRPr="008C28C8">
        <w:rPr>
          <w:rFonts w:ascii="Bierstadt Display" w:hAnsi="Bierstadt Display" w:cs="Angsana New"/>
          <w:szCs w:val="24"/>
          <w:lang w:val="en-IN"/>
        </w:rPr>
        <w:t>. Admins will have access to additional functionalities for</w:t>
      </w:r>
      <w:r w:rsidR="00B2001E" w:rsidRPr="00F52A23">
        <w:rPr>
          <w:rFonts w:ascii="Bierstadt Display" w:hAnsi="Bierstadt Display" w:cs="Angsana New"/>
          <w:szCs w:val="24"/>
          <w:lang w:val="en-IN"/>
        </w:rPr>
        <w:t xml:space="preserve"> Workout Planning</w:t>
      </w:r>
      <w:r w:rsidRPr="008C28C8">
        <w:rPr>
          <w:rFonts w:ascii="Bierstadt Display" w:hAnsi="Bierstadt Display" w:cs="Angsana New"/>
          <w:szCs w:val="24"/>
          <w:lang w:val="en-IN"/>
        </w:rPr>
        <w:t>,</w:t>
      </w:r>
      <w:r w:rsidR="00B2001E" w:rsidRPr="00F52A23">
        <w:rPr>
          <w:rFonts w:ascii="Bierstadt Display" w:hAnsi="Bierstadt Display" w:cs="Angsana New"/>
          <w:szCs w:val="24"/>
          <w:lang w:val="en-IN"/>
        </w:rPr>
        <w:t xml:space="preserve"> Create Announcements</w:t>
      </w:r>
      <w:r w:rsidRPr="008C28C8">
        <w:rPr>
          <w:rFonts w:ascii="Bierstadt Display" w:hAnsi="Bierstadt Display" w:cs="Angsana New"/>
          <w:szCs w:val="24"/>
          <w:lang w:val="en-IN"/>
        </w:rPr>
        <w:t xml:space="preserve"> while members will be able to view their </w:t>
      </w:r>
      <w:r w:rsidR="00C860F7">
        <w:rPr>
          <w:rFonts w:ascii="Bierstadt Display" w:hAnsi="Bierstadt Display" w:cs="Angsana New"/>
          <w:szCs w:val="24"/>
          <w:lang w:val="en-IN"/>
        </w:rPr>
        <w:t>M</w:t>
      </w:r>
      <w:r w:rsidRPr="008C28C8">
        <w:rPr>
          <w:rFonts w:ascii="Bierstadt Display" w:hAnsi="Bierstadt Display" w:cs="Angsana New"/>
          <w:szCs w:val="24"/>
          <w:lang w:val="en-IN"/>
        </w:rPr>
        <w:t xml:space="preserve">embership details, </w:t>
      </w:r>
      <w:r w:rsidR="00C860F7">
        <w:rPr>
          <w:rFonts w:ascii="Bierstadt Display" w:hAnsi="Bierstadt Display" w:cs="Angsana New"/>
          <w:szCs w:val="24"/>
          <w:lang w:val="en-IN"/>
        </w:rPr>
        <w:t>Buy Membership</w:t>
      </w:r>
      <w:r w:rsidRPr="008C28C8">
        <w:rPr>
          <w:rFonts w:ascii="Bierstadt Display" w:hAnsi="Bierstadt Display" w:cs="Angsana New"/>
          <w:szCs w:val="24"/>
          <w:lang w:val="en-IN"/>
        </w:rPr>
        <w:t xml:space="preserve">, </w:t>
      </w:r>
      <w:r w:rsidR="00C860F7">
        <w:rPr>
          <w:rFonts w:ascii="Bierstadt Display" w:hAnsi="Bierstadt Display" w:cs="Angsana New"/>
          <w:szCs w:val="24"/>
          <w:lang w:val="en-IN"/>
        </w:rPr>
        <w:t>M</w:t>
      </w:r>
      <w:r w:rsidR="00B2001E" w:rsidRPr="00F52A23">
        <w:rPr>
          <w:rFonts w:ascii="Bierstadt Display" w:hAnsi="Bierstadt Display" w:cs="Angsana New"/>
          <w:szCs w:val="24"/>
          <w:lang w:val="en-IN"/>
        </w:rPr>
        <w:t>ark</w:t>
      </w:r>
      <w:r w:rsidRPr="008C28C8">
        <w:rPr>
          <w:rFonts w:ascii="Bierstadt Display" w:hAnsi="Bierstadt Display" w:cs="Angsana New"/>
          <w:szCs w:val="24"/>
          <w:lang w:val="en-IN"/>
        </w:rPr>
        <w:t xml:space="preserve"> </w:t>
      </w:r>
      <w:r w:rsidR="0015689F">
        <w:rPr>
          <w:rFonts w:ascii="Bierstadt Display" w:hAnsi="Bierstadt Display" w:cs="Angsana New"/>
          <w:szCs w:val="24"/>
          <w:lang w:val="en-IN"/>
        </w:rPr>
        <w:t>A</w:t>
      </w:r>
      <w:r w:rsidR="0015689F" w:rsidRPr="008C28C8">
        <w:rPr>
          <w:rFonts w:ascii="Bierstadt Display" w:hAnsi="Bierstadt Display" w:cs="Angsana New"/>
          <w:szCs w:val="24"/>
          <w:lang w:val="en-IN"/>
        </w:rPr>
        <w:t xml:space="preserve">ttendance, </w:t>
      </w:r>
      <w:r w:rsidR="0015689F">
        <w:rPr>
          <w:rFonts w:ascii="Bierstadt Display" w:hAnsi="Bierstadt Display" w:cs="Angsana New"/>
          <w:szCs w:val="24"/>
          <w:lang w:val="en-IN"/>
        </w:rPr>
        <w:t>Get</w:t>
      </w:r>
      <w:r w:rsidR="00C860F7">
        <w:rPr>
          <w:rFonts w:ascii="Bierstadt Display" w:hAnsi="Bierstadt Display" w:cs="Angsana New"/>
          <w:szCs w:val="24"/>
          <w:lang w:val="en-IN"/>
        </w:rPr>
        <w:t xml:space="preserve"> Fitness Report, Workout Plan</w:t>
      </w:r>
      <w:r w:rsidR="0015689F">
        <w:rPr>
          <w:rFonts w:ascii="Bierstadt Display" w:hAnsi="Bierstadt Display" w:cs="Angsana New"/>
          <w:szCs w:val="24"/>
          <w:lang w:val="en-IN"/>
        </w:rPr>
        <w:t xml:space="preserve">, Track Weight </w:t>
      </w:r>
      <w:r w:rsidRPr="008C28C8">
        <w:rPr>
          <w:rFonts w:ascii="Bierstadt Display" w:hAnsi="Bierstadt Display" w:cs="Angsana New"/>
          <w:szCs w:val="24"/>
          <w:lang w:val="en-IN"/>
        </w:rPr>
        <w:t xml:space="preserve">and </w:t>
      </w:r>
      <w:r w:rsidR="00B2001E" w:rsidRPr="00F52A23">
        <w:rPr>
          <w:rFonts w:ascii="Bierstadt Display" w:hAnsi="Bierstadt Display" w:cs="Angsana New"/>
          <w:szCs w:val="24"/>
          <w:lang w:val="en-IN"/>
        </w:rPr>
        <w:t>Announcement</w:t>
      </w:r>
      <w:r w:rsidR="00C860F7">
        <w:rPr>
          <w:rFonts w:ascii="Bierstadt Display" w:hAnsi="Bierstadt Display" w:cs="Angsana New"/>
          <w:szCs w:val="24"/>
          <w:lang w:val="en-IN"/>
        </w:rPr>
        <w:t>s</w:t>
      </w:r>
      <w:r w:rsidR="00B2001E" w:rsidRPr="00F52A23">
        <w:rPr>
          <w:rFonts w:ascii="Bierstadt Display" w:hAnsi="Bierstadt Display" w:cs="Angsana New"/>
          <w:szCs w:val="24"/>
          <w:lang w:val="en-IN"/>
        </w:rPr>
        <w:t>.</w:t>
      </w:r>
    </w:p>
    <w:p w14:paraId="2BD02FCF" w14:textId="6CC6DEB4" w:rsidR="00CD235C" w:rsidRDefault="00CD235C">
      <w:pPr>
        <w:spacing w:after="0" w:line="240" w:lineRule="auto"/>
        <w:rPr>
          <w:rFonts w:ascii="Bierstadt Display" w:hAnsi="Bierstadt Display" w:cs="Angsana New"/>
          <w:b w:val="0"/>
          <w:szCs w:val="24"/>
          <w:lang w:val="en-IN"/>
        </w:rPr>
      </w:pPr>
      <w:r>
        <w:rPr>
          <w:rFonts w:ascii="Bierstadt Display" w:hAnsi="Bierstadt Display" w:cs="Angsana New"/>
          <w:szCs w:val="24"/>
          <w:lang w:val="en-IN"/>
        </w:rPr>
        <w:br w:type="page"/>
      </w:r>
    </w:p>
    <w:p w14:paraId="6A0A02D0" w14:textId="77777777" w:rsidR="008C28C8" w:rsidRPr="005641B7" w:rsidRDefault="008C28C8" w:rsidP="008C28C8">
      <w:pPr>
        <w:pStyle w:val="NoSpacing"/>
        <w:rPr>
          <w:rFonts w:ascii="Bierstadt Display" w:hAnsi="Bierstadt Display" w:cs="Angsana New"/>
          <w:b/>
          <w:bCs/>
          <w:sz w:val="28"/>
          <w:szCs w:val="28"/>
          <w:lang w:val="en-IN"/>
        </w:rPr>
      </w:pPr>
      <w:r w:rsidRPr="008C28C8">
        <w:rPr>
          <w:rFonts w:ascii="Bierstadt Display" w:hAnsi="Bierstadt Display" w:cs="Angsana New"/>
          <w:b/>
          <w:bCs/>
          <w:szCs w:val="24"/>
          <w:lang w:val="en-IN"/>
        </w:rPr>
        <w:lastRenderedPageBreak/>
        <w:t>1.3 Operating Environment – Hardware and Software</w:t>
      </w:r>
    </w:p>
    <w:p w14:paraId="16ABDCC6" w14:textId="77777777" w:rsidR="00CD235C" w:rsidRDefault="00CD235C" w:rsidP="008C28C8">
      <w:pPr>
        <w:pStyle w:val="NoSpacing"/>
        <w:rPr>
          <w:rFonts w:ascii="Bierstadt Display" w:hAnsi="Bierstadt Display" w:cs="Angsana New"/>
          <w:b/>
          <w:bCs/>
          <w:szCs w:val="24"/>
          <w:lang w:val="en-IN"/>
        </w:rPr>
      </w:pPr>
    </w:p>
    <w:p w14:paraId="750228D0" w14:textId="5BC4C1F8" w:rsidR="00CD235C" w:rsidRDefault="00CD235C" w:rsidP="00CD235C">
      <w:pPr>
        <w:pStyle w:val="NoSpacing"/>
        <w:rPr>
          <w:rFonts w:ascii="Bierstadt Display" w:hAnsi="Bierstadt Display" w:cs="Angsana New"/>
          <w:szCs w:val="24"/>
          <w:lang w:val="en-IN"/>
        </w:rPr>
      </w:pPr>
      <w:r w:rsidRPr="008C28C8">
        <w:rPr>
          <w:rFonts w:ascii="Bierstadt Display" w:hAnsi="Bierstadt Display" w:cs="Angsana New"/>
          <w:szCs w:val="24"/>
          <w:lang w:val="en-IN"/>
        </w:rPr>
        <w:t>The proposed system will operate in a typical web-based environment, requiring hardware components such as server, computer, and network infrastructure. The software environment will consist of PHP for server-side scripting, MySQL for database management, HTML, CSS, and JavaScript for front-end development, and Apache as the web server. The system will be compatible with modern web browsers and accessible on</w:t>
      </w:r>
      <w:r>
        <w:rPr>
          <w:rFonts w:ascii="Bierstadt Display" w:hAnsi="Bierstadt Display" w:cs="Angsana New"/>
          <w:szCs w:val="24"/>
          <w:lang w:val="en-IN"/>
        </w:rPr>
        <w:t xml:space="preserve"> Desktop /Laptop.</w:t>
      </w:r>
    </w:p>
    <w:p w14:paraId="1CF33658" w14:textId="77777777" w:rsidR="00CD235C" w:rsidRDefault="00CD235C" w:rsidP="00CD235C">
      <w:pPr>
        <w:pStyle w:val="NoSpacing"/>
        <w:rPr>
          <w:rFonts w:ascii="Bierstadt Display" w:hAnsi="Bierstadt Display" w:cs="Angsana New"/>
          <w:szCs w:val="24"/>
          <w:lang w:val="en-IN"/>
        </w:rPr>
      </w:pPr>
    </w:p>
    <w:p w14:paraId="63187566" w14:textId="77777777" w:rsidR="00CD235C" w:rsidRDefault="00CD235C" w:rsidP="00CD235C">
      <w:pPr>
        <w:pStyle w:val="NoSpacing"/>
        <w:rPr>
          <w:rFonts w:ascii="Bierstadt Display" w:hAnsi="Bierstadt Display" w:cs="Angsana New"/>
          <w:szCs w:val="24"/>
          <w:lang w:val="en-IN"/>
        </w:rPr>
      </w:pPr>
    </w:p>
    <w:p w14:paraId="7E137F84" w14:textId="6929E419" w:rsidR="00C860F7" w:rsidRPr="00F52A23" w:rsidRDefault="00C860F7" w:rsidP="00C860F7">
      <w:pPr>
        <w:pStyle w:val="NoSpacing"/>
        <w:rPr>
          <w:rFonts w:ascii="Bierstadt Display" w:eastAsia="Times New Roman" w:hAnsi="Bierstadt Display" w:cs="Angsana New"/>
          <w:b/>
          <w:szCs w:val="24"/>
          <w:u w:val="single"/>
        </w:rPr>
      </w:pPr>
      <w:r w:rsidRPr="00F52A23">
        <w:rPr>
          <w:rFonts w:ascii="Bierstadt Display" w:eastAsia="Times New Roman" w:hAnsi="Bierstadt Display" w:cs="Angsana New"/>
          <w:b/>
          <w:szCs w:val="24"/>
          <w:u w:val="single"/>
        </w:rPr>
        <w:t xml:space="preserve">Hardware </w:t>
      </w:r>
      <w:proofErr w:type="gramStart"/>
      <w:r w:rsidRPr="00F52A23">
        <w:rPr>
          <w:rFonts w:ascii="Bierstadt Display" w:eastAsia="Times New Roman" w:hAnsi="Bierstadt Display" w:cs="Angsana New"/>
          <w:b/>
          <w:szCs w:val="24"/>
          <w:u w:val="single"/>
        </w:rPr>
        <w:t>Requirements:-</w:t>
      </w:r>
      <w:proofErr w:type="gramEnd"/>
    </w:p>
    <w:p w14:paraId="4D0FDF77" w14:textId="77777777" w:rsidR="00C860F7" w:rsidRPr="00F52A23" w:rsidRDefault="00C860F7" w:rsidP="00C860F7">
      <w:pPr>
        <w:pStyle w:val="NoSpacing"/>
        <w:rPr>
          <w:rFonts w:ascii="Bierstadt Display" w:eastAsia="Times New Roman" w:hAnsi="Bierstadt Display" w:cs="Angsana New"/>
          <w:szCs w:val="24"/>
        </w:rPr>
      </w:pPr>
      <w:r w:rsidRPr="00F52A23">
        <w:rPr>
          <w:rFonts w:ascii="Bierstadt Display" w:eastAsia="Times New Roman" w:hAnsi="Bierstadt Display" w:cs="Angsana New"/>
          <w:szCs w:val="24"/>
        </w:rPr>
        <w:t xml:space="preserve">PROCESSOR: - Core 2 Duo or </w:t>
      </w:r>
      <w:hyperlink r:id="rId8" w:tooltip="Athlon X2" w:history="1">
        <w:r w:rsidRPr="00F52A23">
          <w:rPr>
            <w:rFonts w:ascii="Bierstadt Display" w:eastAsia="Times New Roman" w:hAnsi="Bierstadt Display" w:cs="Angsana New"/>
            <w:szCs w:val="24"/>
          </w:rPr>
          <w:t>Athlon X2</w:t>
        </w:r>
      </w:hyperlink>
      <w:r w:rsidRPr="00F52A23">
        <w:rPr>
          <w:rFonts w:ascii="Bierstadt Display" w:eastAsia="Times New Roman" w:hAnsi="Bierstadt Display" w:cs="Angsana New"/>
          <w:szCs w:val="24"/>
        </w:rPr>
        <w:t xml:space="preserve"> at 2.4 GHz</w:t>
      </w:r>
    </w:p>
    <w:p w14:paraId="74FCC373" w14:textId="77777777" w:rsidR="00C860F7" w:rsidRPr="00F52A23" w:rsidRDefault="00C860F7" w:rsidP="00C860F7">
      <w:pPr>
        <w:pStyle w:val="NoSpacing"/>
        <w:rPr>
          <w:rFonts w:ascii="Bierstadt Display" w:eastAsia="Times New Roman" w:hAnsi="Bierstadt Display" w:cs="Angsana New"/>
          <w:szCs w:val="24"/>
        </w:rPr>
      </w:pPr>
      <w:r w:rsidRPr="00F52A23">
        <w:rPr>
          <w:rFonts w:ascii="Bierstadt Display" w:eastAsia="Times New Roman" w:hAnsi="Bierstadt Display" w:cs="Angsana New"/>
          <w:szCs w:val="24"/>
        </w:rPr>
        <w:t>RAM: - 2 GB RAM</w:t>
      </w:r>
    </w:p>
    <w:p w14:paraId="64F19DCA" w14:textId="7DA90C32" w:rsidR="00C860F7" w:rsidRDefault="00C860F7" w:rsidP="00C860F7">
      <w:pPr>
        <w:pStyle w:val="NoSpacing"/>
        <w:rPr>
          <w:rFonts w:ascii="Bierstadt Display" w:eastAsia="Times New Roman" w:hAnsi="Bierstadt Display" w:cs="Angsana New"/>
          <w:szCs w:val="24"/>
        </w:rPr>
      </w:pPr>
      <w:r w:rsidRPr="00F52A23">
        <w:rPr>
          <w:rFonts w:ascii="Bierstadt Display" w:eastAsia="Times New Roman" w:hAnsi="Bierstadt Display" w:cs="Angsana New"/>
          <w:szCs w:val="24"/>
        </w:rPr>
        <w:t>HARD DISK: - 250 GB</w:t>
      </w:r>
    </w:p>
    <w:p w14:paraId="4A3BEC06" w14:textId="77777777" w:rsidR="00CD235C" w:rsidRPr="00F52A23" w:rsidRDefault="00CD235C" w:rsidP="00C860F7">
      <w:pPr>
        <w:pStyle w:val="NoSpacing"/>
        <w:rPr>
          <w:rFonts w:ascii="Bierstadt Display" w:eastAsia="Times New Roman" w:hAnsi="Bierstadt Display" w:cs="Angsana New"/>
          <w:szCs w:val="24"/>
        </w:rPr>
      </w:pPr>
    </w:p>
    <w:p w14:paraId="243F34BD" w14:textId="77777777" w:rsidR="00C860F7" w:rsidRPr="00F52A23" w:rsidRDefault="00C860F7" w:rsidP="00C860F7">
      <w:pPr>
        <w:pStyle w:val="NoSpacing"/>
        <w:rPr>
          <w:rFonts w:ascii="Bierstadt Display" w:eastAsia="Times New Roman" w:hAnsi="Bierstadt Display" w:cs="Angsana New"/>
          <w:b/>
          <w:szCs w:val="24"/>
          <w:u w:val="single"/>
        </w:rPr>
      </w:pPr>
      <w:r w:rsidRPr="00F52A23">
        <w:rPr>
          <w:rFonts w:ascii="Bierstadt Display" w:eastAsia="Times New Roman" w:hAnsi="Bierstadt Display" w:cs="Angsana New"/>
          <w:b/>
          <w:szCs w:val="24"/>
          <w:u w:val="single"/>
        </w:rPr>
        <w:t xml:space="preserve">Software </w:t>
      </w:r>
      <w:proofErr w:type="gramStart"/>
      <w:r w:rsidRPr="00F52A23">
        <w:rPr>
          <w:rFonts w:ascii="Bierstadt Display" w:eastAsia="Times New Roman" w:hAnsi="Bierstadt Display" w:cs="Angsana New"/>
          <w:b/>
          <w:szCs w:val="24"/>
          <w:u w:val="single"/>
        </w:rPr>
        <w:t>Requirements:-</w:t>
      </w:r>
      <w:proofErr w:type="gramEnd"/>
    </w:p>
    <w:p w14:paraId="27D6EEC9" w14:textId="054BCB34" w:rsidR="00C860F7" w:rsidRPr="00F52A23" w:rsidRDefault="00C860F7" w:rsidP="00C860F7">
      <w:pPr>
        <w:pStyle w:val="NoSpacing"/>
        <w:rPr>
          <w:rFonts w:ascii="Bierstadt Display" w:eastAsia="Times New Roman" w:hAnsi="Bierstadt Display" w:cs="Angsana New"/>
          <w:szCs w:val="24"/>
        </w:rPr>
      </w:pPr>
      <w:r w:rsidRPr="00F52A23">
        <w:rPr>
          <w:rFonts w:ascii="Bierstadt Display" w:eastAsia="Times New Roman" w:hAnsi="Bierstadt Display" w:cs="Angsana New"/>
          <w:szCs w:val="24"/>
        </w:rPr>
        <w:t>Operating System: - Windows 2003/2008</w:t>
      </w:r>
      <w:r w:rsidR="00CD235C">
        <w:rPr>
          <w:rFonts w:ascii="Bierstadt Display" w:eastAsia="Times New Roman" w:hAnsi="Bierstadt Display" w:cs="Angsana New"/>
          <w:szCs w:val="24"/>
        </w:rPr>
        <w:t xml:space="preserve"> or above</w:t>
      </w:r>
    </w:p>
    <w:p w14:paraId="7B934A5D" w14:textId="1FC54E7E" w:rsidR="00C860F7" w:rsidRPr="00F52A23" w:rsidRDefault="00C860F7" w:rsidP="00C860F7">
      <w:pPr>
        <w:pStyle w:val="NoSpacing"/>
        <w:rPr>
          <w:rFonts w:ascii="Bierstadt Display" w:eastAsia="Times New Roman" w:hAnsi="Bierstadt Display" w:cs="Angsana New"/>
          <w:szCs w:val="24"/>
        </w:rPr>
      </w:pPr>
      <w:r w:rsidRPr="00F52A23">
        <w:rPr>
          <w:rFonts w:ascii="Bierstadt Display" w:eastAsia="Times New Roman" w:hAnsi="Bierstadt Display" w:cs="Angsana New"/>
          <w:szCs w:val="24"/>
        </w:rPr>
        <w:t xml:space="preserve">Web Server: - </w:t>
      </w:r>
      <w:r w:rsidR="00CD235C">
        <w:rPr>
          <w:rFonts w:ascii="Bierstadt Display" w:eastAsia="Times New Roman" w:hAnsi="Bierstadt Display" w:cs="Angsana New"/>
          <w:szCs w:val="24"/>
        </w:rPr>
        <w:t xml:space="preserve">Apache </w:t>
      </w:r>
      <w:proofErr w:type="spellStart"/>
      <w:r w:rsidR="00CD235C">
        <w:rPr>
          <w:rFonts w:ascii="Bierstadt Display" w:eastAsia="Times New Roman" w:hAnsi="Bierstadt Display" w:cs="Angsana New"/>
          <w:szCs w:val="24"/>
        </w:rPr>
        <w:t>Xampp</w:t>
      </w:r>
      <w:proofErr w:type="spellEnd"/>
      <w:r w:rsidR="00CD235C">
        <w:rPr>
          <w:rFonts w:ascii="Bierstadt Display" w:eastAsia="Times New Roman" w:hAnsi="Bierstadt Display" w:cs="Angsana New"/>
          <w:szCs w:val="24"/>
        </w:rPr>
        <w:t xml:space="preserve"> </w:t>
      </w:r>
    </w:p>
    <w:p w14:paraId="33E427E6" w14:textId="4176EF91" w:rsidR="00B87BE1" w:rsidRPr="00CD235C" w:rsidRDefault="00C860F7" w:rsidP="00CD235C">
      <w:pPr>
        <w:pStyle w:val="NoSpacing"/>
        <w:rPr>
          <w:rFonts w:ascii="Bierstadt Display" w:eastAsia="Times New Roman" w:hAnsi="Bierstadt Display" w:cs="Angsana New"/>
          <w:szCs w:val="24"/>
        </w:rPr>
      </w:pPr>
      <w:r w:rsidRPr="00F52A23">
        <w:rPr>
          <w:rFonts w:ascii="Bierstadt Display" w:eastAsia="Times New Roman" w:hAnsi="Bierstadt Display" w:cs="Angsana New"/>
          <w:szCs w:val="24"/>
        </w:rPr>
        <w:t xml:space="preserve">Web Browser: - </w:t>
      </w:r>
      <w:r w:rsidR="00CD235C">
        <w:rPr>
          <w:rFonts w:ascii="Bierstadt Display" w:eastAsia="Times New Roman" w:hAnsi="Bierstadt Display" w:cs="Angsana New"/>
          <w:szCs w:val="24"/>
        </w:rPr>
        <w:t xml:space="preserve">Google </w:t>
      </w:r>
      <w:proofErr w:type="gramStart"/>
      <w:r w:rsidR="00CD235C">
        <w:rPr>
          <w:rFonts w:ascii="Bierstadt Display" w:eastAsia="Times New Roman" w:hAnsi="Bierstadt Display" w:cs="Angsana New"/>
          <w:szCs w:val="24"/>
        </w:rPr>
        <w:t>Chrome,  Firefox</w:t>
      </w:r>
      <w:proofErr w:type="gramEnd"/>
      <w:r w:rsidR="00CD235C">
        <w:rPr>
          <w:rFonts w:ascii="Bierstadt Display" w:eastAsia="Times New Roman" w:hAnsi="Bierstadt Display" w:cs="Angsana New"/>
          <w:szCs w:val="24"/>
        </w:rPr>
        <w:t>, Edge, etc.</w:t>
      </w:r>
      <w:r w:rsidR="00B87BE1">
        <w:rPr>
          <w:rFonts w:ascii="Bierstadt Display" w:hAnsi="Bierstadt Display" w:cs="Angsana New"/>
          <w:szCs w:val="24"/>
          <w:lang w:val="en-IN"/>
        </w:rPr>
        <w:br w:type="page"/>
      </w:r>
    </w:p>
    <w:p w14:paraId="2A0A779A" w14:textId="64B8E403" w:rsidR="008C28C8" w:rsidRPr="00743C35" w:rsidRDefault="008C28C8" w:rsidP="00B87BE1">
      <w:pPr>
        <w:spacing w:after="0" w:line="240" w:lineRule="auto"/>
        <w:rPr>
          <w:rFonts w:ascii="Bierstadt Display" w:hAnsi="Bierstadt Display" w:cs="Angsana New"/>
          <w:bCs/>
          <w:sz w:val="28"/>
          <w:szCs w:val="28"/>
          <w:lang w:val="en-IN"/>
        </w:rPr>
      </w:pPr>
      <w:r w:rsidRPr="008C28C8">
        <w:rPr>
          <w:rFonts w:ascii="Bierstadt Display" w:hAnsi="Bierstadt Display" w:cs="Angsana New"/>
          <w:bCs/>
          <w:sz w:val="28"/>
          <w:szCs w:val="28"/>
          <w:lang w:val="en-IN"/>
        </w:rPr>
        <w:lastRenderedPageBreak/>
        <w:t xml:space="preserve">Chapter 2: </w:t>
      </w:r>
      <w:r w:rsidR="0015689F">
        <w:rPr>
          <w:rFonts w:ascii="Bierstadt Display" w:hAnsi="Bierstadt Display" w:cs="Angsana New"/>
          <w:bCs/>
          <w:sz w:val="28"/>
          <w:szCs w:val="28"/>
          <w:lang w:val="en-IN"/>
        </w:rPr>
        <w:t xml:space="preserve">System </w:t>
      </w:r>
      <w:r w:rsidR="00515A74">
        <w:rPr>
          <w:rFonts w:ascii="Bierstadt Display" w:hAnsi="Bierstadt Display" w:cs="Angsana New"/>
          <w:bCs/>
          <w:sz w:val="28"/>
          <w:szCs w:val="28"/>
          <w:lang w:val="en-IN"/>
        </w:rPr>
        <w:t>Analysis</w:t>
      </w:r>
    </w:p>
    <w:p w14:paraId="45E48708" w14:textId="77777777" w:rsidR="00B87BE1" w:rsidRPr="008C28C8" w:rsidRDefault="00B87BE1" w:rsidP="00B87BE1">
      <w:pPr>
        <w:spacing w:after="0" w:line="240" w:lineRule="auto"/>
        <w:rPr>
          <w:rFonts w:ascii="Bierstadt Display" w:hAnsi="Bierstadt Display" w:cs="Angsana New"/>
          <w:bCs/>
          <w:szCs w:val="24"/>
          <w:lang w:val="en-IN"/>
        </w:rPr>
      </w:pPr>
    </w:p>
    <w:p w14:paraId="6E9B2A21" w14:textId="77777777" w:rsidR="008C28C8" w:rsidRPr="008C28C8" w:rsidRDefault="008C28C8" w:rsidP="008C28C8">
      <w:pPr>
        <w:pStyle w:val="NoSpacing"/>
        <w:rPr>
          <w:rFonts w:ascii="Bierstadt Display" w:hAnsi="Bierstadt Display" w:cs="Angsana New"/>
          <w:b/>
          <w:bCs/>
          <w:szCs w:val="24"/>
          <w:lang w:val="en-IN"/>
        </w:rPr>
      </w:pPr>
      <w:r w:rsidRPr="008C28C8">
        <w:rPr>
          <w:rFonts w:ascii="Bierstadt Display" w:hAnsi="Bierstadt Display" w:cs="Angsana New"/>
          <w:b/>
          <w:bCs/>
          <w:szCs w:val="24"/>
          <w:lang w:val="en-IN"/>
        </w:rPr>
        <w:t>2.1 Proposed System</w:t>
      </w:r>
    </w:p>
    <w:p w14:paraId="51AC365D" w14:textId="77777777" w:rsidR="008C28C8" w:rsidRDefault="008C28C8" w:rsidP="008C28C8">
      <w:pPr>
        <w:pStyle w:val="NoSpacing"/>
        <w:rPr>
          <w:rFonts w:ascii="Bierstadt Display" w:hAnsi="Bierstadt Display" w:cs="Angsana New"/>
          <w:szCs w:val="24"/>
          <w:lang w:val="en-IN"/>
        </w:rPr>
      </w:pPr>
      <w:r w:rsidRPr="008C28C8">
        <w:rPr>
          <w:rFonts w:ascii="Bierstadt Display" w:hAnsi="Bierstadt Display" w:cs="Angsana New"/>
          <w:szCs w:val="24"/>
          <w:lang w:val="en-IN"/>
        </w:rPr>
        <w:t>The proposed Gym and Fitness Management System will provide a centralized platform for managing all aspects of gym operations. It will feature separate interfaces for admins and users, offering functionalities tailored to their respective roles and requirements. The system will utilize PHP and MySQL to ensure scalability, security, and reliability.</w:t>
      </w:r>
    </w:p>
    <w:p w14:paraId="0092B792" w14:textId="77777777" w:rsidR="00743C35" w:rsidRPr="008C28C8" w:rsidRDefault="00743C35" w:rsidP="008C28C8">
      <w:pPr>
        <w:pStyle w:val="NoSpacing"/>
        <w:rPr>
          <w:rFonts w:ascii="Bierstadt Display" w:hAnsi="Bierstadt Display" w:cs="Angsana New"/>
          <w:b/>
          <w:bCs/>
          <w:szCs w:val="24"/>
          <w:lang w:val="en-IN"/>
        </w:rPr>
      </w:pPr>
    </w:p>
    <w:p w14:paraId="56AE69B9" w14:textId="77777777" w:rsidR="008C28C8" w:rsidRPr="008C28C8" w:rsidRDefault="008C28C8" w:rsidP="008C28C8">
      <w:pPr>
        <w:pStyle w:val="NoSpacing"/>
        <w:rPr>
          <w:rFonts w:ascii="Bierstadt Display" w:hAnsi="Bierstadt Display" w:cs="Angsana New"/>
          <w:b/>
          <w:bCs/>
          <w:szCs w:val="24"/>
          <w:lang w:val="en-IN"/>
        </w:rPr>
      </w:pPr>
      <w:r w:rsidRPr="008C28C8">
        <w:rPr>
          <w:rFonts w:ascii="Bierstadt Display" w:hAnsi="Bierstadt Display" w:cs="Angsana New"/>
          <w:b/>
          <w:bCs/>
          <w:szCs w:val="24"/>
          <w:lang w:val="en-IN"/>
        </w:rPr>
        <w:t>2.2 User Requirements</w:t>
      </w:r>
    </w:p>
    <w:p w14:paraId="70B2ACCF" w14:textId="77777777" w:rsidR="00BA7C58" w:rsidRDefault="008C28C8" w:rsidP="008C28C8">
      <w:pPr>
        <w:pStyle w:val="NoSpacing"/>
        <w:rPr>
          <w:rFonts w:ascii="Bierstadt Display" w:hAnsi="Bierstadt Display" w:cs="Angsana New"/>
          <w:szCs w:val="24"/>
          <w:lang w:val="en-IN"/>
        </w:rPr>
      </w:pPr>
      <w:r w:rsidRPr="008C28C8">
        <w:rPr>
          <w:rFonts w:ascii="Bierstadt Display" w:hAnsi="Bierstadt Display" w:cs="Angsana New"/>
          <w:szCs w:val="24"/>
          <w:lang w:val="en-IN"/>
        </w:rPr>
        <w:t xml:space="preserve">The user requirements for the proposed </w:t>
      </w:r>
      <w:bookmarkStart w:id="0" w:name="_Hlk162312949"/>
      <w:r w:rsidRPr="008C28C8">
        <w:rPr>
          <w:rFonts w:ascii="Bierstadt Display" w:hAnsi="Bierstadt Display" w:cs="Angsana New"/>
          <w:szCs w:val="24"/>
          <w:lang w:val="en-IN"/>
        </w:rPr>
        <w:t xml:space="preserve">system are categorized </w:t>
      </w:r>
      <w:bookmarkEnd w:id="0"/>
      <w:r w:rsidRPr="008C28C8">
        <w:rPr>
          <w:rFonts w:ascii="Bierstadt Display" w:hAnsi="Bierstadt Display" w:cs="Angsana New"/>
          <w:szCs w:val="24"/>
          <w:lang w:val="en-IN"/>
        </w:rPr>
        <w:t xml:space="preserve">into two main roles: admins and users. </w:t>
      </w:r>
    </w:p>
    <w:p w14:paraId="26962BBD" w14:textId="64AB9C58" w:rsidR="00BA7C58" w:rsidRDefault="008C28C8" w:rsidP="00BA7C58">
      <w:pPr>
        <w:pStyle w:val="NoSpacing"/>
        <w:numPr>
          <w:ilvl w:val="0"/>
          <w:numId w:val="23"/>
        </w:numPr>
        <w:rPr>
          <w:rFonts w:ascii="Bierstadt Display" w:hAnsi="Bierstadt Display" w:cs="Angsana New"/>
          <w:szCs w:val="24"/>
          <w:lang w:val="en-IN"/>
        </w:rPr>
      </w:pPr>
      <w:r w:rsidRPr="00BA7C58">
        <w:rPr>
          <w:rFonts w:ascii="Bierstadt Display" w:hAnsi="Bierstadt Display" w:cs="Angsana New"/>
          <w:b/>
          <w:bCs/>
          <w:szCs w:val="24"/>
          <w:lang w:val="en-IN"/>
        </w:rPr>
        <w:t>Admins</w:t>
      </w:r>
      <w:r w:rsidRPr="008C28C8">
        <w:rPr>
          <w:rFonts w:ascii="Bierstadt Display" w:hAnsi="Bierstadt Display" w:cs="Angsana New"/>
          <w:szCs w:val="24"/>
          <w:lang w:val="en-IN"/>
        </w:rPr>
        <w:t xml:space="preserve"> require functionalities for managing members,</w:t>
      </w:r>
      <w:r w:rsidR="00BA7C58">
        <w:rPr>
          <w:rFonts w:ascii="Bierstadt Display" w:hAnsi="Bierstadt Display" w:cs="Angsana New"/>
          <w:szCs w:val="24"/>
          <w:lang w:val="en-IN"/>
        </w:rPr>
        <w:t xml:space="preserve"> subscription plans</w:t>
      </w:r>
      <w:r w:rsidRPr="008C28C8">
        <w:rPr>
          <w:rFonts w:ascii="Bierstadt Display" w:hAnsi="Bierstadt Display" w:cs="Angsana New"/>
          <w:szCs w:val="24"/>
          <w:lang w:val="en-IN"/>
        </w:rPr>
        <w:t xml:space="preserve">, </w:t>
      </w:r>
      <w:r w:rsidR="00BA7C58">
        <w:rPr>
          <w:rFonts w:ascii="Bierstadt Display" w:hAnsi="Bierstadt Display" w:cs="Angsana New"/>
          <w:szCs w:val="24"/>
          <w:lang w:val="en-IN"/>
        </w:rPr>
        <w:t>workout planning for the gym</w:t>
      </w:r>
      <w:r w:rsidRPr="008C28C8">
        <w:rPr>
          <w:rFonts w:ascii="Bierstadt Display" w:hAnsi="Bierstadt Display" w:cs="Angsana New"/>
          <w:szCs w:val="24"/>
          <w:lang w:val="en-IN"/>
        </w:rPr>
        <w:t xml:space="preserve">, </w:t>
      </w:r>
      <w:r w:rsidR="00BA7C58">
        <w:rPr>
          <w:rFonts w:ascii="Bierstadt Display" w:hAnsi="Bierstadt Display" w:cs="Angsana New"/>
          <w:szCs w:val="24"/>
          <w:lang w:val="en-IN"/>
        </w:rPr>
        <w:t>Sales r</w:t>
      </w:r>
      <w:r w:rsidRPr="008C28C8">
        <w:rPr>
          <w:rFonts w:ascii="Bierstadt Display" w:hAnsi="Bierstadt Display" w:cs="Angsana New"/>
          <w:szCs w:val="24"/>
          <w:lang w:val="en-IN"/>
        </w:rPr>
        <w:t>eporting</w:t>
      </w:r>
      <w:r w:rsidR="00BA7C58">
        <w:rPr>
          <w:rFonts w:ascii="Bierstadt Display" w:hAnsi="Bierstadt Display" w:cs="Angsana New"/>
          <w:szCs w:val="24"/>
          <w:lang w:val="en-IN"/>
        </w:rPr>
        <w:t xml:space="preserve"> and make announcements</w:t>
      </w:r>
      <w:r w:rsidRPr="008C28C8">
        <w:rPr>
          <w:rFonts w:ascii="Bierstadt Display" w:hAnsi="Bierstadt Display" w:cs="Angsana New"/>
          <w:szCs w:val="24"/>
          <w:lang w:val="en-IN"/>
        </w:rPr>
        <w:t>.</w:t>
      </w:r>
    </w:p>
    <w:p w14:paraId="7C1AB32C" w14:textId="4F8D8FD4" w:rsidR="008C28C8" w:rsidRDefault="008C28C8" w:rsidP="00BA7C58">
      <w:pPr>
        <w:pStyle w:val="NoSpacing"/>
        <w:numPr>
          <w:ilvl w:val="0"/>
          <w:numId w:val="23"/>
        </w:numPr>
        <w:rPr>
          <w:rFonts w:ascii="Bierstadt Display" w:hAnsi="Bierstadt Display" w:cs="Angsana New"/>
          <w:szCs w:val="24"/>
          <w:lang w:val="en-IN"/>
        </w:rPr>
      </w:pPr>
      <w:r w:rsidRPr="00BA7C58">
        <w:rPr>
          <w:rFonts w:ascii="Bierstadt Display" w:hAnsi="Bierstadt Display" w:cs="Angsana New"/>
          <w:b/>
          <w:bCs/>
          <w:szCs w:val="24"/>
          <w:lang w:val="en-IN"/>
        </w:rPr>
        <w:t>Users</w:t>
      </w:r>
      <w:r w:rsidRPr="008C28C8">
        <w:rPr>
          <w:rFonts w:ascii="Bierstadt Display" w:hAnsi="Bierstadt Display" w:cs="Angsana New"/>
          <w:szCs w:val="24"/>
          <w:lang w:val="en-IN"/>
        </w:rPr>
        <w:t xml:space="preserve"> (members) require functionalities for viewing</w:t>
      </w:r>
      <w:r w:rsidR="00BA7C58">
        <w:rPr>
          <w:rFonts w:ascii="Bierstadt Display" w:hAnsi="Bierstadt Display" w:cs="Angsana New"/>
          <w:szCs w:val="24"/>
          <w:lang w:val="en-IN"/>
        </w:rPr>
        <w:t>/updating</w:t>
      </w:r>
      <w:r w:rsidRPr="008C28C8">
        <w:rPr>
          <w:rFonts w:ascii="Bierstadt Display" w:hAnsi="Bierstadt Display" w:cs="Angsana New"/>
          <w:szCs w:val="24"/>
          <w:lang w:val="en-IN"/>
        </w:rPr>
        <w:t xml:space="preserve"> their membership</w:t>
      </w:r>
      <w:r w:rsidR="00BA7C58">
        <w:rPr>
          <w:rFonts w:ascii="Bierstadt Display" w:hAnsi="Bierstadt Display" w:cs="Angsana New"/>
          <w:szCs w:val="24"/>
          <w:lang w:val="en-IN"/>
        </w:rPr>
        <w:t xml:space="preserve"> or profile</w:t>
      </w:r>
      <w:r w:rsidRPr="008C28C8">
        <w:rPr>
          <w:rFonts w:ascii="Bierstadt Display" w:hAnsi="Bierstadt Display" w:cs="Angsana New"/>
          <w:szCs w:val="24"/>
          <w:lang w:val="en-IN"/>
        </w:rPr>
        <w:t xml:space="preserve"> details, </w:t>
      </w:r>
      <w:r w:rsidR="00BA7C58">
        <w:rPr>
          <w:rFonts w:ascii="Bierstadt Display" w:hAnsi="Bierstadt Display" w:cs="Angsana New"/>
          <w:szCs w:val="24"/>
          <w:lang w:val="en-IN"/>
        </w:rPr>
        <w:t>view workout plan for the day</w:t>
      </w:r>
      <w:r w:rsidRPr="008C28C8">
        <w:rPr>
          <w:rFonts w:ascii="Bierstadt Display" w:hAnsi="Bierstadt Display" w:cs="Angsana New"/>
          <w:szCs w:val="24"/>
          <w:lang w:val="en-IN"/>
        </w:rPr>
        <w:t xml:space="preserve">, </w:t>
      </w:r>
      <w:r w:rsidR="00BA7C58">
        <w:rPr>
          <w:rFonts w:ascii="Bierstadt Display" w:hAnsi="Bierstadt Display" w:cs="Angsana New"/>
          <w:szCs w:val="24"/>
          <w:lang w:val="en-IN"/>
        </w:rPr>
        <w:t xml:space="preserve">mark or </w:t>
      </w:r>
      <w:r w:rsidRPr="008C28C8">
        <w:rPr>
          <w:rFonts w:ascii="Bierstadt Display" w:hAnsi="Bierstadt Display" w:cs="Angsana New"/>
          <w:szCs w:val="24"/>
          <w:lang w:val="en-IN"/>
        </w:rPr>
        <w:t xml:space="preserve">track attendance, and </w:t>
      </w:r>
      <w:r w:rsidR="00BA7C58">
        <w:rPr>
          <w:rFonts w:ascii="Bierstadt Display" w:hAnsi="Bierstadt Display" w:cs="Angsana New"/>
          <w:szCs w:val="24"/>
          <w:lang w:val="en-IN"/>
        </w:rPr>
        <w:t xml:space="preserve">view announcements. </w:t>
      </w:r>
      <w:r w:rsidR="00BA7C58" w:rsidRPr="008C28C8">
        <w:rPr>
          <w:rFonts w:ascii="Bierstadt Display" w:hAnsi="Bierstadt Display" w:cs="Angsana New"/>
          <w:szCs w:val="24"/>
          <w:lang w:val="en-IN"/>
        </w:rPr>
        <w:t>Additionally</w:t>
      </w:r>
      <w:r w:rsidRPr="008C28C8">
        <w:rPr>
          <w:rFonts w:ascii="Bierstadt Display" w:hAnsi="Bierstadt Display" w:cs="Angsana New"/>
          <w:szCs w:val="24"/>
          <w:lang w:val="en-IN"/>
        </w:rPr>
        <w:t>, both admin and user expect the system to be user-friendly, responsive, and secure.</w:t>
      </w:r>
    </w:p>
    <w:p w14:paraId="71339A52" w14:textId="77777777" w:rsidR="00515A74" w:rsidRDefault="00515A74" w:rsidP="008C28C8">
      <w:pPr>
        <w:pStyle w:val="NoSpacing"/>
        <w:rPr>
          <w:rFonts w:ascii="Bierstadt Display" w:hAnsi="Bierstadt Display" w:cs="Angsana New"/>
          <w:szCs w:val="24"/>
          <w:lang w:val="en-IN"/>
        </w:rPr>
      </w:pPr>
    </w:p>
    <w:p w14:paraId="1C72EC9D" w14:textId="75DD7CA6" w:rsidR="00515A74" w:rsidRPr="008C28C8" w:rsidRDefault="00515A74" w:rsidP="00515A74">
      <w:pPr>
        <w:pStyle w:val="NoSpacing"/>
        <w:rPr>
          <w:rFonts w:ascii="Bierstadt Display" w:hAnsi="Bierstadt Display" w:cs="Angsana New"/>
          <w:b/>
          <w:bCs/>
          <w:szCs w:val="24"/>
          <w:lang w:val="en-IN"/>
        </w:rPr>
      </w:pPr>
      <w:r w:rsidRPr="008C28C8">
        <w:rPr>
          <w:rFonts w:ascii="Bierstadt Display" w:hAnsi="Bierstadt Display" w:cs="Angsana New"/>
          <w:b/>
          <w:bCs/>
          <w:szCs w:val="24"/>
          <w:lang w:val="en-IN"/>
        </w:rPr>
        <w:t>2.</w:t>
      </w:r>
      <w:r>
        <w:rPr>
          <w:rFonts w:ascii="Bierstadt Display" w:hAnsi="Bierstadt Display" w:cs="Angsana New"/>
          <w:b/>
          <w:bCs/>
          <w:szCs w:val="24"/>
          <w:lang w:val="en-IN"/>
        </w:rPr>
        <w:t>3</w:t>
      </w:r>
      <w:r w:rsidRPr="008C28C8">
        <w:rPr>
          <w:rFonts w:ascii="Bierstadt Display" w:hAnsi="Bierstadt Display" w:cs="Angsana New"/>
          <w:b/>
          <w:bCs/>
          <w:szCs w:val="24"/>
          <w:lang w:val="en-IN"/>
        </w:rPr>
        <w:t xml:space="preserve"> </w:t>
      </w:r>
      <w:r w:rsidRPr="00515A74">
        <w:rPr>
          <w:rFonts w:ascii="Bierstadt Display" w:hAnsi="Bierstadt Display" w:cs="Angsana New"/>
          <w:b/>
          <w:bCs/>
          <w:szCs w:val="24"/>
        </w:rPr>
        <w:t>Feasibility Study</w:t>
      </w:r>
    </w:p>
    <w:p w14:paraId="5AF45718" w14:textId="77777777" w:rsidR="00515A74" w:rsidRPr="00515A74" w:rsidRDefault="00515A74" w:rsidP="00515A74">
      <w:pPr>
        <w:pStyle w:val="NoSpacing"/>
        <w:rPr>
          <w:rFonts w:ascii="Bierstadt Display" w:hAnsi="Bierstadt Display" w:cs="Angsana New"/>
          <w:szCs w:val="24"/>
          <w:lang w:val="en-IN"/>
        </w:rPr>
      </w:pPr>
      <w:r w:rsidRPr="00515A74">
        <w:rPr>
          <w:rFonts w:ascii="Bierstadt Display" w:hAnsi="Bierstadt Display" w:cs="Angsana New"/>
          <w:szCs w:val="24"/>
          <w:u w:val="single"/>
        </w:rPr>
        <w:t>1. Operational Feasibility:</w:t>
      </w:r>
      <w:r w:rsidRPr="00515A74">
        <w:rPr>
          <w:rFonts w:ascii="Bierstadt Display" w:hAnsi="Bierstadt Display" w:cs="Angsana New"/>
          <w:szCs w:val="24"/>
          <w:lang w:val="en-IN"/>
        </w:rPr>
        <w:t> </w:t>
      </w:r>
    </w:p>
    <w:p w14:paraId="6ABE2336" w14:textId="3C6BD399" w:rsidR="00515A74" w:rsidRPr="00515A74" w:rsidRDefault="00515A74" w:rsidP="00515A74">
      <w:pPr>
        <w:pStyle w:val="NoSpacing"/>
        <w:rPr>
          <w:rFonts w:ascii="Bierstadt Display" w:hAnsi="Bierstadt Display" w:cs="Angsana New"/>
          <w:szCs w:val="24"/>
          <w:lang w:val="en-IN"/>
        </w:rPr>
      </w:pPr>
      <w:r w:rsidRPr="00515A74">
        <w:rPr>
          <w:rFonts w:ascii="Bierstadt Display" w:hAnsi="Bierstadt Display" w:cs="Angsana New"/>
          <w:szCs w:val="24"/>
        </w:rPr>
        <w:t xml:space="preserve">The operational feasibility of the </w:t>
      </w:r>
      <w:r w:rsidRPr="008C28C8">
        <w:rPr>
          <w:rFonts w:ascii="Bierstadt Display" w:hAnsi="Bierstadt Display" w:cs="Angsana New"/>
          <w:szCs w:val="24"/>
          <w:lang w:val="en-IN"/>
        </w:rPr>
        <w:t>Gym and Fitness Management System</w:t>
      </w:r>
      <w:r w:rsidRPr="00515A74">
        <w:rPr>
          <w:rFonts w:ascii="Bierstadt Display" w:hAnsi="Bierstadt Display" w:cs="Angsana New"/>
          <w:szCs w:val="24"/>
        </w:rPr>
        <w:t xml:space="preserve"> project is to assess its practicality and effectiveness in meeting the needs of users and stakeholders.</w:t>
      </w:r>
      <w:r w:rsidRPr="00515A74">
        <w:rPr>
          <w:rFonts w:ascii="Bierstadt Display" w:hAnsi="Bierstadt Display" w:cs="Angsana New"/>
          <w:szCs w:val="24"/>
          <w:lang w:val="en-IN"/>
        </w:rPr>
        <w:t> </w:t>
      </w:r>
    </w:p>
    <w:p w14:paraId="1B59B340" w14:textId="77777777" w:rsidR="00515A74" w:rsidRPr="00515A74" w:rsidRDefault="00515A74" w:rsidP="00515A74">
      <w:pPr>
        <w:pStyle w:val="NoSpacing"/>
        <w:rPr>
          <w:rFonts w:ascii="Bierstadt Display" w:hAnsi="Bierstadt Display" w:cs="Angsana New"/>
          <w:szCs w:val="24"/>
          <w:lang w:val="en-IN"/>
        </w:rPr>
      </w:pPr>
      <w:r w:rsidRPr="00515A74">
        <w:rPr>
          <w:rFonts w:ascii="Bierstadt Display" w:hAnsi="Bierstadt Display" w:cs="Angsana New"/>
          <w:szCs w:val="24"/>
        </w:rPr>
        <w:t>Usability tests conducted on the platform's prototype received positive feedback regarding its good interface and functionality, suggesting ease of use for both customers and home cooks.</w:t>
      </w:r>
      <w:r w:rsidRPr="00515A74">
        <w:rPr>
          <w:rFonts w:ascii="Bierstadt Display" w:hAnsi="Bierstadt Display" w:cs="Angsana New"/>
          <w:szCs w:val="24"/>
          <w:lang w:val="en-IN"/>
        </w:rPr>
        <w:t> </w:t>
      </w:r>
    </w:p>
    <w:p w14:paraId="5B3E4F8D" w14:textId="77777777" w:rsidR="00515A74" w:rsidRPr="00515A74" w:rsidRDefault="00515A74" w:rsidP="00515A74">
      <w:pPr>
        <w:pStyle w:val="NoSpacing"/>
        <w:rPr>
          <w:rFonts w:ascii="Bierstadt Display" w:hAnsi="Bierstadt Display" w:cs="Angsana New"/>
          <w:szCs w:val="24"/>
          <w:lang w:val="en-IN"/>
        </w:rPr>
      </w:pPr>
      <w:r w:rsidRPr="00515A74">
        <w:rPr>
          <w:rFonts w:ascii="Bierstadt Display" w:hAnsi="Bierstadt Display" w:cs="Angsana New"/>
          <w:szCs w:val="24"/>
          <w:u w:val="single"/>
        </w:rPr>
        <w:t>2. Economic Feasibility:</w:t>
      </w:r>
      <w:r w:rsidRPr="00515A74">
        <w:rPr>
          <w:rFonts w:ascii="Bierstadt Display" w:hAnsi="Bierstadt Display" w:cs="Angsana New"/>
          <w:szCs w:val="24"/>
          <w:lang w:val="en-IN"/>
        </w:rPr>
        <w:t> </w:t>
      </w:r>
    </w:p>
    <w:p w14:paraId="007EC1FF" w14:textId="77777777" w:rsidR="00515A74" w:rsidRPr="00515A74" w:rsidRDefault="00515A74" w:rsidP="00515A74">
      <w:pPr>
        <w:pStyle w:val="NoSpacing"/>
        <w:rPr>
          <w:rFonts w:ascii="Bierstadt Display" w:hAnsi="Bierstadt Display" w:cs="Angsana New"/>
          <w:szCs w:val="24"/>
          <w:lang w:val="en-IN"/>
        </w:rPr>
      </w:pPr>
      <w:r w:rsidRPr="00515A74">
        <w:rPr>
          <w:rFonts w:ascii="Bierstadt Display" w:hAnsi="Bierstadt Display" w:cs="Angsana New"/>
          <w:szCs w:val="24"/>
        </w:rPr>
        <w:lastRenderedPageBreak/>
        <w:t>The economic feasibility of the project aims to determine its financial viability and cost-effectiveness.</w:t>
      </w:r>
      <w:r w:rsidRPr="00515A74">
        <w:rPr>
          <w:rFonts w:ascii="Bierstadt Display" w:hAnsi="Bierstadt Display" w:cs="Angsana New"/>
          <w:szCs w:val="24"/>
          <w:lang w:val="en-IN"/>
        </w:rPr>
        <w:t> </w:t>
      </w:r>
    </w:p>
    <w:p w14:paraId="19E50B16" w14:textId="77777777" w:rsidR="00515A74" w:rsidRPr="00515A74" w:rsidRDefault="00515A74" w:rsidP="00515A74">
      <w:pPr>
        <w:pStyle w:val="NoSpacing"/>
        <w:rPr>
          <w:rFonts w:ascii="Bierstadt Display" w:hAnsi="Bierstadt Display" w:cs="Angsana New"/>
          <w:szCs w:val="24"/>
          <w:lang w:val="en-IN"/>
        </w:rPr>
      </w:pPr>
      <w:r w:rsidRPr="00515A74">
        <w:rPr>
          <w:rFonts w:ascii="Bierstadt Display" w:hAnsi="Bierstadt Display" w:cs="Angsana New"/>
          <w:szCs w:val="24"/>
        </w:rPr>
        <w:t>It checks whether project is financially viable, with anticipated returns exceeding development and operating costs.</w:t>
      </w:r>
      <w:r w:rsidRPr="00515A74">
        <w:rPr>
          <w:rFonts w:ascii="Bierstadt Display" w:hAnsi="Bierstadt Display" w:cs="Angsana New"/>
          <w:szCs w:val="24"/>
          <w:lang w:val="en-IN"/>
        </w:rPr>
        <w:t> </w:t>
      </w:r>
    </w:p>
    <w:p w14:paraId="02E70E5C" w14:textId="77777777" w:rsidR="00515A74" w:rsidRPr="00515A74" w:rsidRDefault="00515A74" w:rsidP="00515A74">
      <w:pPr>
        <w:pStyle w:val="NoSpacing"/>
        <w:rPr>
          <w:rFonts w:ascii="Bierstadt Display" w:hAnsi="Bierstadt Display" w:cs="Angsana New"/>
          <w:szCs w:val="24"/>
          <w:lang w:val="en-IN"/>
        </w:rPr>
      </w:pPr>
      <w:r w:rsidRPr="00515A74">
        <w:rPr>
          <w:rFonts w:ascii="Bierstadt Display" w:hAnsi="Bierstadt Display" w:cs="Angsana New"/>
          <w:szCs w:val="24"/>
          <w:lang w:val="en-IN"/>
        </w:rPr>
        <w:t> </w:t>
      </w:r>
    </w:p>
    <w:p w14:paraId="751E8359" w14:textId="77777777" w:rsidR="00515A74" w:rsidRPr="00515A74" w:rsidRDefault="00515A74" w:rsidP="00515A74">
      <w:pPr>
        <w:pStyle w:val="NoSpacing"/>
        <w:rPr>
          <w:rFonts w:ascii="Bierstadt Display" w:hAnsi="Bierstadt Display" w:cs="Angsana New"/>
          <w:szCs w:val="24"/>
          <w:lang w:val="en-IN"/>
        </w:rPr>
      </w:pPr>
      <w:r w:rsidRPr="00515A74">
        <w:rPr>
          <w:rFonts w:ascii="Bierstadt Display" w:hAnsi="Bierstadt Display" w:cs="Angsana New"/>
          <w:szCs w:val="24"/>
          <w:u w:val="single"/>
        </w:rPr>
        <w:t>3. Technical Feasibility:</w:t>
      </w:r>
      <w:r w:rsidRPr="00515A74">
        <w:rPr>
          <w:rFonts w:ascii="Bierstadt Display" w:hAnsi="Bierstadt Display" w:cs="Angsana New"/>
          <w:szCs w:val="24"/>
          <w:lang w:val="en-IN"/>
        </w:rPr>
        <w:t> </w:t>
      </w:r>
    </w:p>
    <w:p w14:paraId="2EA1DE11" w14:textId="77777777" w:rsidR="00515A74" w:rsidRPr="00515A74" w:rsidRDefault="00515A74" w:rsidP="00515A74">
      <w:pPr>
        <w:pStyle w:val="NoSpacing"/>
        <w:rPr>
          <w:rFonts w:ascii="Bierstadt Display" w:hAnsi="Bierstadt Display" w:cs="Angsana New"/>
          <w:szCs w:val="24"/>
          <w:lang w:val="en-IN"/>
        </w:rPr>
      </w:pPr>
      <w:r w:rsidRPr="00515A74">
        <w:rPr>
          <w:rFonts w:ascii="Bierstadt Display" w:hAnsi="Bierstadt Display" w:cs="Angsana New"/>
          <w:szCs w:val="24"/>
        </w:rPr>
        <w:t>The technical feasibility of the project assesses its feasibility in terms of technology, resources, and infrastructure.</w:t>
      </w:r>
      <w:r w:rsidRPr="00515A74">
        <w:rPr>
          <w:rFonts w:ascii="Bierstadt Display" w:hAnsi="Bierstadt Display" w:cs="Angsana New"/>
          <w:szCs w:val="24"/>
          <w:lang w:val="en-IN"/>
        </w:rPr>
        <w:t> </w:t>
      </w:r>
    </w:p>
    <w:p w14:paraId="12D0F431" w14:textId="77777777" w:rsidR="00515A74" w:rsidRPr="00515A74" w:rsidRDefault="00515A74" w:rsidP="00515A74">
      <w:pPr>
        <w:pStyle w:val="NoSpacing"/>
        <w:rPr>
          <w:rFonts w:ascii="Bierstadt Display" w:hAnsi="Bierstadt Display" w:cs="Angsana New"/>
          <w:szCs w:val="24"/>
          <w:lang w:val="en-IN"/>
        </w:rPr>
      </w:pPr>
      <w:r w:rsidRPr="00515A74">
        <w:rPr>
          <w:rFonts w:ascii="Bierstadt Display" w:hAnsi="Bierstadt Display" w:cs="Angsana New"/>
          <w:szCs w:val="24"/>
        </w:rPr>
        <w:t>The chosen technologies, frameworks, and platforms are well-suited for implementing the system's functionalities, ensuring compatibility and scalability.</w:t>
      </w:r>
      <w:r w:rsidRPr="00515A74">
        <w:rPr>
          <w:rFonts w:ascii="Bierstadt Display" w:hAnsi="Bierstadt Display" w:cs="Angsana New"/>
          <w:szCs w:val="24"/>
          <w:lang w:val="en-IN"/>
        </w:rPr>
        <w:t> </w:t>
      </w:r>
    </w:p>
    <w:p w14:paraId="41570E1F" w14:textId="04D38858" w:rsidR="0046535D" w:rsidRPr="00F52A23" w:rsidRDefault="0046535D" w:rsidP="00BA7C58">
      <w:pPr>
        <w:pStyle w:val="NoSpacing"/>
        <w:rPr>
          <w:rFonts w:ascii="Bierstadt Display" w:eastAsia="Times New Roman" w:hAnsi="Bierstadt Display" w:cs="Angsana New"/>
          <w:szCs w:val="24"/>
        </w:rPr>
      </w:pPr>
      <w:r w:rsidRPr="00F52A23">
        <w:rPr>
          <w:rFonts w:ascii="Bierstadt Display" w:hAnsi="Bierstadt Display" w:cs="Angsana New"/>
          <w:szCs w:val="24"/>
        </w:rPr>
        <w:br w:type="page"/>
      </w:r>
    </w:p>
    <w:p w14:paraId="5BF43D96" w14:textId="12DE740C" w:rsidR="002F35E4" w:rsidRDefault="0015689F" w:rsidP="004027B5">
      <w:pPr>
        <w:pStyle w:val="NoSpacing"/>
        <w:rPr>
          <w:rFonts w:ascii="Bierstadt Display" w:hAnsi="Bierstadt Display" w:cs="Angsana New"/>
          <w:b/>
          <w:szCs w:val="24"/>
        </w:rPr>
      </w:pPr>
      <w:r w:rsidRPr="00F52A23">
        <w:rPr>
          <w:rFonts w:ascii="Bierstadt Display" w:hAnsi="Bierstadt Display" w:cs="Angsana New"/>
          <w:b/>
          <w:szCs w:val="24"/>
        </w:rPr>
        <w:lastRenderedPageBreak/>
        <w:t xml:space="preserve">CHAPTER </w:t>
      </w:r>
      <w:proofErr w:type="gramStart"/>
      <w:r w:rsidR="0046535D" w:rsidRPr="00F52A23">
        <w:rPr>
          <w:rFonts w:ascii="Bierstadt Display" w:hAnsi="Bierstadt Display" w:cs="Angsana New"/>
          <w:b/>
          <w:szCs w:val="24"/>
        </w:rPr>
        <w:t>3</w:t>
      </w:r>
      <w:r>
        <w:rPr>
          <w:rFonts w:ascii="Bierstadt Display" w:hAnsi="Bierstadt Display" w:cs="Angsana New"/>
          <w:b/>
          <w:szCs w:val="24"/>
        </w:rPr>
        <w:t xml:space="preserve"> :</w:t>
      </w:r>
      <w:proofErr w:type="gramEnd"/>
      <w:r w:rsidR="0046535D" w:rsidRPr="00F52A23">
        <w:rPr>
          <w:rFonts w:ascii="Bierstadt Display" w:hAnsi="Bierstadt Display" w:cs="Angsana New"/>
          <w:b/>
          <w:szCs w:val="24"/>
        </w:rPr>
        <w:t xml:space="preserve"> </w:t>
      </w:r>
      <w:r>
        <w:rPr>
          <w:rFonts w:ascii="Bierstadt Display" w:hAnsi="Bierstadt Display" w:cs="Angsana New"/>
          <w:b/>
          <w:szCs w:val="24"/>
        </w:rPr>
        <w:t xml:space="preserve">SYSTEM </w:t>
      </w:r>
      <w:r w:rsidR="0046535D" w:rsidRPr="00F52A23">
        <w:rPr>
          <w:rFonts w:ascii="Bierstadt Display" w:hAnsi="Bierstadt Display" w:cs="Angsana New"/>
          <w:b/>
          <w:szCs w:val="24"/>
        </w:rPr>
        <w:t>DESIGN</w:t>
      </w:r>
    </w:p>
    <w:p w14:paraId="2416E86E" w14:textId="7D219EFF" w:rsidR="00B02F99" w:rsidRDefault="005460A3" w:rsidP="004027B5">
      <w:pPr>
        <w:pStyle w:val="NoSpacing"/>
        <w:rPr>
          <w:rFonts w:ascii="Bierstadt Display" w:hAnsi="Bierstadt Display" w:cs="Angsana New"/>
          <w:b/>
          <w:szCs w:val="24"/>
        </w:rPr>
      </w:pPr>
      <w:bookmarkStart w:id="1" w:name="_Hlk162428130"/>
      <w:r>
        <w:rPr>
          <w:rFonts w:ascii="Bierstadt Display" w:hAnsi="Bierstadt Display" w:cs="Angsana New"/>
          <w:b/>
          <w:szCs w:val="24"/>
        </w:rPr>
        <w:t xml:space="preserve">    </w:t>
      </w:r>
      <w:r w:rsidR="00B02F99">
        <w:rPr>
          <w:rFonts w:ascii="Bierstadt Display" w:hAnsi="Bierstadt Display" w:cs="Angsana New"/>
          <w:b/>
          <w:szCs w:val="24"/>
        </w:rPr>
        <w:t>3.1</w:t>
      </w:r>
      <w:r w:rsidR="00BA7C58">
        <w:rPr>
          <w:rFonts w:ascii="Bierstadt Display" w:hAnsi="Bierstadt Display" w:cs="Angsana New"/>
          <w:b/>
          <w:szCs w:val="24"/>
        </w:rPr>
        <w:t xml:space="preserve"> ER DIAGRAM</w:t>
      </w:r>
      <w:bookmarkEnd w:id="1"/>
    </w:p>
    <w:p w14:paraId="2B883408" w14:textId="184EDAED" w:rsidR="00BA7C58" w:rsidRDefault="000A7966" w:rsidP="004027B5">
      <w:pPr>
        <w:pStyle w:val="NoSpacing"/>
        <w:rPr>
          <w:rFonts w:ascii="Bierstadt Display" w:hAnsi="Bierstadt Display" w:cs="Angsana New"/>
          <w:b/>
          <w:szCs w:val="24"/>
        </w:rPr>
      </w:pPr>
      <w:r w:rsidRPr="000A7966">
        <w:rPr>
          <w:rFonts w:ascii="Bierstadt Display" w:hAnsi="Bierstadt Display" w:cs="Angsana New"/>
          <w:b/>
          <w:noProof/>
          <w:szCs w:val="24"/>
        </w:rPr>
        <w:drawing>
          <wp:inline distT="0" distB="0" distL="0" distR="0" wp14:anchorId="2431824D" wp14:editId="5D5B447A">
            <wp:extent cx="5941695" cy="7616825"/>
            <wp:effectExtent l="0" t="0" r="1905" b="3175"/>
            <wp:docPr id="19107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011" name=""/>
                    <pic:cNvPicPr/>
                  </pic:nvPicPr>
                  <pic:blipFill>
                    <a:blip r:embed="rId9"/>
                    <a:stretch>
                      <a:fillRect/>
                    </a:stretch>
                  </pic:blipFill>
                  <pic:spPr>
                    <a:xfrm>
                      <a:off x="0" y="0"/>
                      <a:ext cx="5941695" cy="7616825"/>
                    </a:xfrm>
                    <a:prstGeom prst="rect">
                      <a:avLst/>
                    </a:prstGeom>
                  </pic:spPr>
                </pic:pic>
              </a:graphicData>
            </a:graphic>
          </wp:inline>
        </w:drawing>
      </w:r>
    </w:p>
    <w:p w14:paraId="340E3F51" w14:textId="22F6624A" w:rsidR="00BA7C58" w:rsidRDefault="002F35E4">
      <w:pPr>
        <w:spacing w:after="0" w:line="240" w:lineRule="auto"/>
        <w:rPr>
          <w:rFonts w:ascii="Bierstadt Display" w:hAnsi="Bierstadt Display" w:cs="Angsana New"/>
          <w:b w:val="0"/>
          <w:szCs w:val="24"/>
        </w:rPr>
      </w:pPr>
      <w:r>
        <w:rPr>
          <w:rFonts w:ascii="Bierstadt Display" w:hAnsi="Bierstadt Display" w:cs="Angsana New"/>
          <w:b w:val="0"/>
          <w:szCs w:val="24"/>
        </w:rPr>
        <w:br w:type="page"/>
      </w:r>
    </w:p>
    <w:p w14:paraId="159D192B" w14:textId="6CEA1077" w:rsidR="005460A3" w:rsidRDefault="005460A3" w:rsidP="005460A3">
      <w:pPr>
        <w:pStyle w:val="NoSpacing"/>
        <w:rPr>
          <w:rFonts w:ascii="Bierstadt Display" w:hAnsi="Bierstadt Display" w:cs="Angsana New"/>
          <w:b/>
          <w:szCs w:val="24"/>
        </w:rPr>
      </w:pPr>
      <w:r>
        <w:rPr>
          <w:rFonts w:ascii="Bierstadt Display" w:hAnsi="Bierstadt Display" w:cs="Angsana New"/>
          <w:b/>
          <w:szCs w:val="24"/>
        </w:rPr>
        <w:lastRenderedPageBreak/>
        <w:t>3.2 UML DIAGRAMS</w:t>
      </w:r>
    </w:p>
    <w:p w14:paraId="1FC4EF5C" w14:textId="27DC0399" w:rsidR="005460A3" w:rsidRDefault="005460A3" w:rsidP="005460A3">
      <w:pPr>
        <w:pStyle w:val="NoSpacing"/>
        <w:rPr>
          <w:rFonts w:ascii="Bierstadt Display" w:hAnsi="Bierstadt Display" w:cs="Angsana New"/>
          <w:b/>
          <w:szCs w:val="24"/>
        </w:rPr>
      </w:pPr>
      <w:r>
        <w:rPr>
          <w:rFonts w:ascii="Bierstadt Display" w:hAnsi="Bierstadt Display" w:cs="Angsana New"/>
          <w:b/>
          <w:szCs w:val="24"/>
        </w:rPr>
        <w:t xml:space="preserve">    3.2.1 CLASS DIAGRAM</w:t>
      </w:r>
    </w:p>
    <w:p w14:paraId="44B1E388" w14:textId="7A7427C2" w:rsidR="005460A3" w:rsidRDefault="00AE381C">
      <w:pPr>
        <w:spacing w:after="0" w:line="240" w:lineRule="auto"/>
        <w:rPr>
          <w:rFonts w:ascii="Bierstadt Display" w:hAnsi="Bierstadt Display" w:cs="Angsana New"/>
          <w:bCs/>
          <w:szCs w:val="24"/>
          <w:lang w:val="en-IN"/>
        </w:rPr>
      </w:pPr>
      <w:r w:rsidRPr="00AE381C">
        <w:rPr>
          <w:rFonts w:ascii="Bierstadt Display" w:hAnsi="Bierstadt Display" w:cs="Angsana New"/>
          <w:bCs/>
          <w:noProof/>
          <w:szCs w:val="24"/>
          <w:lang w:val="en-IN"/>
        </w:rPr>
        <w:drawing>
          <wp:inline distT="0" distB="0" distL="0" distR="0" wp14:anchorId="552641B9" wp14:editId="4D5769E1">
            <wp:extent cx="5941695" cy="5804535"/>
            <wp:effectExtent l="0" t="0" r="1905" b="5715"/>
            <wp:docPr id="69091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18093" name=""/>
                    <pic:cNvPicPr/>
                  </pic:nvPicPr>
                  <pic:blipFill>
                    <a:blip r:embed="rId10"/>
                    <a:stretch>
                      <a:fillRect/>
                    </a:stretch>
                  </pic:blipFill>
                  <pic:spPr>
                    <a:xfrm>
                      <a:off x="0" y="0"/>
                      <a:ext cx="5941695" cy="5804535"/>
                    </a:xfrm>
                    <a:prstGeom prst="rect">
                      <a:avLst/>
                    </a:prstGeom>
                  </pic:spPr>
                </pic:pic>
              </a:graphicData>
            </a:graphic>
          </wp:inline>
        </w:drawing>
      </w:r>
    </w:p>
    <w:p w14:paraId="00DEF93B" w14:textId="77777777" w:rsidR="00AE381C" w:rsidRDefault="00AE381C">
      <w:pPr>
        <w:spacing w:after="0" w:line="240" w:lineRule="auto"/>
        <w:rPr>
          <w:rFonts w:ascii="Bierstadt Display" w:hAnsi="Bierstadt Display" w:cs="Angsana New"/>
          <w:bCs/>
          <w:szCs w:val="24"/>
          <w:lang w:val="en-IN"/>
        </w:rPr>
      </w:pPr>
      <w:r>
        <w:rPr>
          <w:rFonts w:ascii="Bierstadt Display" w:hAnsi="Bierstadt Display" w:cs="Angsana New"/>
          <w:b w:val="0"/>
          <w:bCs/>
          <w:szCs w:val="24"/>
          <w:lang w:val="en-IN"/>
        </w:rPr>
        <w:br w:type="page"/>
      </w:r>
    </w:p>
    <w:p w14:paraId="6DDBFADC" w14:textId="2D85CB8F" w:rsidR="005460A3" w:rsidRDefault="005460A3" w:rsidP="002F35E4">
      <w:pPr>
        <w:pStyle w:val="NoSpacing"/>
        <w:jc w:val="left"/>
        <w:rPr>
          <w:rFonts w:ascii="Bierstadt Display" w:hAnsi="Bierstadt Display" w:cs="Angsana New"/>
          <w:b/>
          <w:bCs/>
          <w:szCs w:val="24"/>
          <w:lang w:val="en-IN"/>
        </w:rPr>
      </w:pPr>
      <w:r>
        <w:rPr>
          <w:rFonts w:ascii="Bierstadt Display" w:hAnsi="Bierstadt Display" w:cs="Angsana New"/>
          <w:b/>
          <w:bCs/>
          <w:szCs w:val="24"/>
          <w:lang w:val="en-IN"/>
        </w:rPr>
        <w:lastRenderedPageBreak/>
        <w:t>3.2.2 USE CASE DIAGRAM</w:t>
      </w:r>
    </w:p>
    <w:p w14:paraId="4C569ADF" w14:textId="77777777" w:rsidR="005460A3" w:rsidRDefault="005460A3" w:rsidP="002F35E4">
      <w:pPr>
        <w:pStyle w:val="NoSpacing"/>
        <w:jc w:val="left"/>
        <w:rPr>
          <w:rFonts w:ascii="Bierstadt Display" w:hAnsi="Bierstadt Display" w:cs="Angsana New"/>
          <w:b/>
          <w:bCs/>
          <w:szCs w:val="24"/>
          <w:lang w:val="en-IN"/>
        </w:rPr>
      </w:pPr>
    </w:p>
    <w:p w14:paraId="7C84E34D" w14:textId="38FDAD0B" w:rsidR="005460A3" w:rsidRDefault="005460A3">
      <w:pPr>
        <w:spacing w:after="0" w:line="240" w:lineRule="auto"/>
        <w:rPr>
          <w:rFonts w:ascii="Bierstadt Display" w:hAnsi="Bierstadt Display" w:cs="Angsana New"/>
          <w:bCs/>
          <w:szCs w:val="24"/>
          <w:lang w:val="en-IN"/>
        </w:rPr>
      </w:pPr>
      <w:r>
        <w:rPr>
          <w:noProof/>
        </w:rPr>
        <w:drawing>
          <wp:inline distT="0" distB="0" distL="0" distR="0" wp14:anchorId="7EA84E4F" wp14:editId="12C02107">
            <wp:extent cx="6625633" cy="6346209"/>
            <wp:effectExtent l="0" t="0" r="3810" b="0"/>
            <wp:docPr id="451954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7615" cy="6367264"/>
                    </a:xfrm>
                    <a:prstGeom prst="rect">
                      <a:avLst/>
                    </a:prstGeom>
                    <a:noFill/>
                    <a:ln>
                      <a:noFill/>
                    </a:ln>
                  </pic:spPr>
                </pic:pic>
              </a:graphicData>
            </a:graphic>
          </wp:inline>
        </w:drawing>
      </w:r>
      <w:r>
        <w:rPr>
          <w:rFonts w:ascii="Bierstadt Display" w:hAnsi="Bierstadt Display" w:cs="Angsana New"/>
          <w:b w:val="0"/>
          <w:bCs/>
          <w:szCs w:val="24"/>
          <w:lang w:val="en-IN"/>
        </w:rPr>
        <w:br w:type="page"/>
      </w:r>
    </w:p>
    <w:p w14:paraId="432AC780" w14:textId="77777777" w:rsidR="005460A3" w:rsidRDefault="005460A3" w:rsidP="002F35E4">
      <w:pPr>
        <w:pStyle w:val="NoSpacing"/>
        <w:jc w:val="left"/>
        <w:rPr>
          <w:rFonts w:ascii="Bierstadt Display" w:hAnsi="Bierstadt Display" w:cs="Angsana New"/>
          <w:b/>
          <w:bCs/>
          <w:szCs w:val="24"/>
          <w:lang w:val="en-IN"/>
        </w:rPr>
      </w:pPr>
      <w:r>
        <w:rPr>
          <w:rFonts w:ascii="Bierstadt Display" w:hAnsi="Bierstadt Display" w:cs="Angsana New"/>
          <w:b/>
          <w:bCs/>
          <w:szCs w:val="24"/>
          <w:lang w:val="en-IN"/>
        </w:rPr>
        <w:lastRenderedPageBreak/>
        <w:t>3.2.3 SEQUENCE DIAGRAM</w:t>
      </w:r>
    </w:p>
    <w:p w14:paraId="02681708" w14:textId="105AC288" w:rsidR="005460A3" w:rsidRDefault="005460A3">
      <w:pPr>
        <w:spacing w:after="0" w:line="240" w:lineRule="auto"/>
        <w:rPr>
          <w:rFonts w:ascii="Bierstadt Display" w:hAnsi="Bierstadt Display" w:cs="Angsana New"/>
          <w:bCs/>
          <w:szCs w:val="24"/>
          <w:lang w:val="en-IN"/>
        </w:rPr>
      </w:pPr>
      <w:r>
        <w:rPr>
          <w:noProof/>
        </w:rPr>
        <w:drawing>
          <wp:inline distT="0" distB="0" distL="0" distR="0" wp14:anchorId="145635B5" wp14:editId="4B8A474F">
            <wp:extent cx="8724811" cy="5612130"/>
            <wp:effectExtent l="0" t="6032" r="0" b="0"/>
            <wp:docPr id="72769548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5480" name="Picture 4"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764773" cy="5637835"/>
                    </a:xfrm>
                    <a:prstGeom prst="rect">
                      <a:avLst/>
                    </a:prstGeom>
                    <a:noFill/>
                    <a:ln>
                      <a:noFill/>
                    </a:ln>
                  </pic:spPr>
                </pic:pic>
              </a:graphicData>
            </a:graphic>
          </wp:inline>
        </w:drawing>
      </w:r>
      <w:r>
        <w:rPr>
          <w:rFonts w:ascii="Bierstadt Display" w:hAnsi="Bierstadt Display" w:cs="Angsana New"/>
          <w:b w:val="0"/>
          <w:bCs/>
          <w:szCs w:val="24"/>
          <w:lang w:val="en-IN"/>
        </w:rPr>
        <w:br w:type="page"/>
      </w:r>
    </w:p>
    <w:p w14:paraId="2EDE0894" w14:textId="77777777" w:rsidR="00795749" w:rsidRDefault="00795749" w:rsidP="002F35E4">
      <w:pPr>
        <w:pStyle w:val="NoSpacing"/>
        <w:jc w:val="left"/>
        <w:rPr>
          <w:rFonts w:ascii="Bierstadt Display" w:hAnsi="Bierstadt Display" w:cs="Angsana New"/>
          <w:b/>
          <w:bCs/>
          <w:szCs w:val="24"/>
          <w:lang w:val="en-IN"/>
        </w:rPr>
      </w:pPr>
      <w:r>
        <w:rPr>
          <w:rFonts w:ascii="Bierstadt Display" w:hAnsi="Bierstadt Display" w:cs="Angsana New"/>
          <w:b/>
          <w:bCs/>
          <w:szCs w:val="24"/>
          <w:lang w:val="en-IN"/>
        </w:rPr>
        <w:lastRenderedPageBreak/>
        <w:t>3.2.4 COLLABORATION DIAGRAM</w:t>
      </w:r>
    </w:p>
    <w:p w14:paraId="61FDA066" w14:textId="77777777" w:rsidR="00795749" w:rsidRDefault="00795749" w:rsidP="002F35E4">
      <w:pPr>
        <w:pStyle w:val="NoSpacing"/>
        <w:jc w:val="left"/>
        <w:rPr>
          <w:rFonts w:ascii="Bierstadt Display" w:hAnsi="Bierstadt Display" w:cs="Angsana New"/>
          <w:b/>
          <w:bCs/>
          <w:szCs w:val="24"/>
          <w:lang w:val="en-IN"/>
        </w:rPr>
      </w:pPr>
    </w:p>
    <w:p w14:paraId="3BE9D65B" w14:textId="77777777" w:rsidR="00795749" w:rsidRDefault="00795749" w:rsidP="002F35E4">
      <w:pPr>
        <w:pStyle w:val="NoSpacing"/>
        <w:jc w:val="left"/>
        <w:rPr>
          <w:rFonts w:ascii="Bierstadt Display" w:hAnsi="Bierstadt Display" w:cs="Angsana New"/>
          <w:b/>
          <w:bCs/>
          <w:szCs w:val="24"/>
          <w:lang w:val="en-IN"/>
        </w:rPr>
      </w:pPr>
    </w:p>
    <w:p w14:paraId="3A1537FE" w14:textId="77777777" w:rsidR="00795749" w:rsidRDefault="00795749" w:rsidP="002F35E4">
      <w:pPr>
        <w:pStyle w:val="NoSpacing"/>
        <w:jc w:val="left"/>
        <w:rPr>
          <w:rFonts w:ascii="Bierstadt Display" w:hAnsi="Bierstadt Display" w:cs="Angsana New"/>
          <w:b/>
          <w:bCs/>
          <w:szCs w:val="24"/>
          <w:lang w:val="en-IN"/>
        </w:rPr>
      </w:pPr>
    </w:p>
    <w:p w14:paraId="5A4CE729" w14:textId="77777777" w:rsidR="00795749" w:rsidRDefault="00795749" w:rsidP="002F35E4">
      <w:pPr>
        <w:pStyle w:val="NoSpacing"/>
        <w:jc w:val="left"/>
        <w:rPr>
          <w:rFonts w:ascii="Bierstadt Display" w:hAnsi="Bierstadt Display" w:cs="Angsana New"/>
          <w:b/>
          <w:bCs/>
          <w:szCs w:val="24"/>
          <w:lang w:val="en-IN"/>
        </w:rPr>
      </w:pPr>
    </w:p>
    <w:p w14:paraId="5A2C7E97" w14:textId="23E96BBE" w:rsidR="00795749" w:rsidRDefault="00795749">
      <w:pPr>
        <w:spacing w:after="0" w:line="240" w:lineRule="auto"/>
        <w:rPr>
          <w:rFonts w:ascii="Bierstadt Display" w:hAnsi="Bierstadt Display" w:cs="Angsana New"/>
          <w:bCs/>
          <w:szCs w:val="24"/>
          <w:lang w:val="en-IN"/>
        </w:rPr>
      </w:pPr>
      <w:r>
        <w:rPr>
          <w:noProof/>
        </w:rPr>
        <w:drawing>
          <wp:inline distT="0" distB="0" distL="0" distR="0" wp14:anchorId="4CD71743" wp14:editId="534CF6B2">
            <wp:extent cx="5941695" cy="5023485"/>
            <wp:effectExtent l="0" t="0" r="1905" b="5715"/>
            <wp:docPr id="17650162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16218" name="Picture 1"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695" cy="5023485"/>
                    </a:xfrm>
                    <a:prstGeom prst="rect">
                      <a:avLst/>
                    </a:prstGeom>
                    <a:noFill/>
                    <a:ln>
                      <a:noFill/>
                    </a:ln>
                  </pic:spPr>
                </pic:pic>
              </a:graphicData>
            </a:graphic>
          </wp:inline>
        </w:drawing>
      </w:r>
      <w:r>
        <w:rPr>
          <w:rFonts w:ascii="Bierstadt Display" w:hAnsi="Bierstadt Display" w:cs="Angsana New"/>
          <w:b w:val="0"/>
          <w:bCs/>
          <w:szCs w:val="24"/>
          <w:lang w:val="en-IN"/>
        </w:rPr>
        <w:br w:type="page"/>
      </w:r>
    </w:p>
    <w:p w14:paraId="1D63E1AB" w14:textId="16FBEFD5" w:rsidR="005460A3" w:rsidRDefault="005460A3" w:rsidP="002F35E4">
      <w:pPr>
        <w:pStyle w:val="NoSpacing"/>
        <w:jc w:val="left"/>
        <w:rPr>
          <w:rFonts w:ascii="Bierstadt Display" w:hAnsi="Bierstadt Display" w:cs="Angsana New"/>
          <w:b/>
          <w:bCs/>
          <w:szCs w:val="24"/>
          <w:lang w:val="en-IN"/>
        </w:rPr>
      </w:pPr>
      <w:r>
        <w:rPr>
          <w:rFonts w:ascii="Bierstadt Display" w:hAnsi="Bierstadt Display" w:cs="Angsana New"/>
          <w:b/>
          <w:bCs/>
          <w:szCs w:val="24"/>
          <w:lang w:val="en-IN"/>
        </w:rPr>
        <w:lastRenderedPageBreak/>
        <w:t>3.2.5 ACTIVITY DIAGRAM</w:t>
      </w:r>
    </w:p>
    <w:p w14:paraId="5CC17783" w14:textId="6B86FB5E" w:rsidR="005460A3" w:rsidRDefault="005460A3">
      <w:pPr>
        <w:spacing w:after="0" w:line="240" w:lineRule="auto"/>
        <w:rPr>
          <w:rFonts w:ascii="Bierstadt Display" w:hAnsi="Bierstadt Display" w:cs="Angsana New"/>
          <w:bCs/>
          <w:szCs w:val="24"/>
          <w:lang w:val="en-IN"/>
        </w:rPr>
      </w:pPr>
      <w:r>
        <w:rPr>
          <w:noProof/>
        </w:rPr>
        <w:drawing>
          <wp:inline distT="0" distB="0" distL="0" distR="0" wp14:anchorId="31D32A8F" wp14:editId="63E83B19">
            <wp:extent cx="5308979" cy="8766644"/>
            <wp:effectExtent l="0" t="0" r="6350" b="0"/>
            <wp:docPr id="1097209250" name="Picture 6"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9250" name="Picture 6" descr="A diagram of a compa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7172" cy="8846225"/>
                    </a:xfrm>
                    <a:prstGeom prst="rect">
                      <a:avLst/>
                    </a:prstGeom>
                    <a:noFill/>
                    <a:ln>
                      <a:noFill/>
                    </a:ln>
                  </pic:spPr>
                </pic:pic>
              </a:graphicData>
            </a:graphic>
          </wp:inline>
        </w:drawing>
      </w:r>
      <w:r>
        <w:rPr>
          <w:rFonts w:ascii="Bierstadt Display" w:hAnsi="Bierstadt Display" w:cs="Angsana New"/>
          <w:b w:val="0"/>
          <w:bCs/>
          <w:szCs w:val="24"/>
          <w:lang w:val="en-IN"/>
        </w:rPr>
        <w:br w:type="page"/>
      </w:r>
    </w:p>
    <w:p w14:paraId="5CA913CD" w14:textId="77777777" w:rsidR="005460A3" w:rsidRDefault="005460A3" w:rsidP="002F35E4">
      <w:pPr>
        <w:pStyle w:val="NoSpacing"/>
        <w:jc w:val="left"/>
        <w:rPr>
          <w:rFonts w:ascii="Bierstadt Display" w:hAnsi="Bierstadt Display" w:cs="Angsana New"/>
          <w:b/>
          <w:bCs/>
          <w:szCs w:val="24"/>
          <w:lang w:val="en-IN"/>
        </w:rPr>
      </w:pPr>
      <w:r>
        <w:rPr>
          <w:rFonts w:ascii="Bierstadt Display" w:hAnsi="Bierstadt Display" w:cs="Angsana New"/>
          <w:b/>
          <w:bCs/>
          <w:szCs w:val="24"/>
          <w:lang w:val="en-IN"/>
        </w:rPr>
        <w:lastRenderedPageBreak/>
        <w:t>3.2.6 COMPONENT DIAGRAM</w:t>
      </w:r>
    </w:p>
    <w:p w14:paraId="0FBAEAC8" w14:textId="77777777" w:rsidR="005460A3" w:rsidRDefault="005460A3" w:rsidP="002F35E4">
      <w:pPr>
        <w:pStyle w:val="NoSpacing"/>
        <w:jc w:val="left"/>
        <w:rPr>
          <w:rFonts w:ascii="Bierstadt Display" w:hAnsi="Bierstadt Display" w:cs="Angsana New"/>
          <w:b/>
          <w:bCs/>
          <w:szCs w:val="24"/>
          <w:lang w:val="en-IN"/>
        </w:rPr>
      </w:pPr>
    </w:p>
    <w:p w14:paraId="3D64A29C" w14:textId="77777777" w:rsidR="005460A3" w:rsidRDefault="005460A3" w:rsidP="002F35E4">
      <w:pPr>
        <w:pStyle w:val="NoSpacing"/>
        <w:jc w:val="left"/>
        <w:rPr>
          <w:rFonts w:ascii="Bierstadt Display" w:hAnsi="Bierstadt Display" w:cs="Angsana New"/>
          <w:b/>
          <w:bCs/>
          <w:szCs w:val="24"/>
          <w:lang w:val="en-IN"/>
        </w:rPr>
      </w:pPr>
    </w:p>
    <w:p w14:paraId="364BEE36" w14:textId="77777777" w:rsidR="005460A3" w:rsidRDefault="005460A3" w:rsidP="002F35E4">
      <w:pPr>
        <w:pStyle w:val="NoSpacing"/>
        <w:jc w:val="left"/>
        <w:rPr>
          <w:rFonts w:ascii="Bierstadt Display" w:hAnsi="Bierstadt Display" w:cs="Angsana New"/>
          <w:b/>
          <w:bCs/>
          <w:szCs w:val="24"/>
          <w:lang w:val="en-IN"/>
        </w:rPr>
      </w:pPr>
    </w:p>
    <w:p w14:paraId="3556A198" w14:textId="51008B47" w:rsidR="005460A3" w:rsidRDefault="005460A3">
      <w:pPr>
        <w:spacing w:after="0" w:line="240" w:lineRule="auto"/>
        <w:rPr>
          <w:rFonts w:ascii="Bierstadt Display" w:hAnsi="Bierstadt Display" w:cs="Angsana New"/>
          <w:bCs/>
          <w:szCs w:val="24"/>
          <w:lang w:val="en-IN"/>
        </w:rPr>
      </w:pPr>
      <w:r>
        <w:rPr>
          <w:noProof/>
        </w:rPr>
        <w:drawing>
          <wp:inline distT="0" distB="0" distL="0" distR="0" wp14:anchorId="00A5F3BE" wp14:editId="425A8AD3">
            <wp:extent cx="6379120" cy="4776716"/>
            <wp:effectExtent l="0" t="0" r="3175" b="5080"/>
            <wp:docPr id="57750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7286" cy="4790318"/>
                    </a:xfrm>
                    <a:prstGeom prst="rect">
                      <a:avLst/>
                    </a:prstGeom>
                    <a:noFill/>
                    <a:ln>
                      <a:noFill/>
                    </a:ln>
                  </pic:spPr>
                </pic:pic>
              </a:graphicData>
            </a:graphic>
          </wp:inline>
        </w:drawing>
      </w:r>
      <w:r>
        <w:rPr>
          <w:rFonts w:ascii="Bierstadt Display" w:hAnsi="Bierstadt Display" w:cs="Angsana New"/>
          <w:b w:val="0"/>
          <w:bCs/>
          <w:szCs w:val="24"/>
          <w:lang w:val="en-IN"/>
        </w:rPr>
        <w:br w:type="page"/>
      </w:r>
    </w:p>
    <w:p w14:paraId="7390780E" w14:textId="6EECEF43" w:rsidR="005460A3" w:rsidRDefault="005460A3" w:rsidP="002F35E4">
      <w:pPr>
        <w:pStyle w:val="NoSpacing"/>
        <w:jc w:val="left"/>
        <w:rPr>
          <w:rFonts w:ascii="Bierstadt Display" w:hAnsi="Bierstadt Display" w:cs="Angsana New"/>
          <w:b/>
          <w:bCs/>
          <w:szCs w:val="24"/>
          <w:lang w:val="en-IN"/>
        </w:rPr>
      </w:pPr>
      <w:r>
        <w:rPr>
          <w:rFonts w:ascii="Bierstadt Display" w:hAnsi="Bierstadt Display" w:cs="Angsana New"/>
          <w:b/>
          <w:bCs/>
          <w:szCs w:val="24"/>
          <w:lang w:val="en-IN"/>
        </w:rPr>
        <w:lastRenderedPageBreak/>
        <w:t>3.2.7 DEPLOYEMNET DIAGRAM</w:t>
      </w:r>
    </w:p>
    <w:p w14:paraId="40505F72" w14:textId="77777777" w:rsidR="005460A3" w:rsidRDefault="005460A3" w:rsidP="002F35E4">
      <w:pPr>
        <w:pStyle w:val="NoSpacing"/>
        <w:jc w:val="left"/>
        <w:rPr>
          <w:rFonts w:ascii="Bierstadt Display" w:hAnsi="Bierstadt Display" w:cs="Angsana New"/>
          <w:b/>
          <w:bCs/>
          <w:szCs w:val="24"/>
          <w:lang w:val="en-IN"/>
        </w:rPr>
      </w:pPr>
    </w:p>
    <w:p w14:paraId="19C29AEA" w14:textId="77777777" w:rsidR="005460A3" w:rsidRDefault="005460A3" w:rsidP="002F35E4">
      <w:pPr>
        <w:pStyle w:val="NoSpacing"/>
        <w:jc w:val="left"/>
        <w:rPr>
          <w:rFonts w:ascii="Bierstadt Display" w:hAnsi="Bierstadt Display" w:cs="Angsana New"/>
          <w:b/>
          <w:bCs/>
          <w:szCs w:val="24"/>
          <w:lang w:val="en-IN"/>
        </w:rPr>
      </w:pPr>
    </w:p>
    <w:p w14:paraId="5D95CA26" w14:textId="77777777" w:rsidR="005460A3" w:rsidRDefault="005460A3" w:rsidP="002F35E4">
      <w:pPr>
        <w:pStyle w:val="NoSpacing"/>
        <w:jc w:val="left"/>
        <w:rPr>
          <w:rFonts w:ascii="Bierstadt Display" w:hAnsi="Bierstadt Display" w:cs="Angsana New"/>
          <w:b/>
          <w:bCs/>
          <w:szCs w:val="24"/>
          <w:lang w:val="en-IN"/>
        </w:rPr>
      </w:pPr>
    </w:p>
    <w:p w14:paraId="2EBFA590" w14:textId="01B6CCAD" w:rsidR="005460A3" w:rsidRDefault="005460A3" w:rsidP="002F35E4">
      <w:pPr>
        <w:pStyle w:val="NoSpacing"/>
        <w:jc w:val="left"/>
        <w:rPr>
          <w:rFonts w:ascii="Bierstadt Display" w:hAnsi="Bierstadt Display" w:cs="Angsana New"/>
          <w:b/>
          <w:bCs/>
          <w:szCs w:val="24"/>
          <w:lang w:val="en-IN"/>
        </w:rPr>
      </w:pPr>
      <w:r>
        <w:rPr>
          <w:noProof/>
        </w:rPr>
        <w:drawing>
          <wp:inline distT="0" distB="0" distL="0" distR="0" wp14:anchorId="1417355B" wp14:editId="730B476D">
            <wp:extent cx="5941695" cy="5177790"/>
            <wp:effectExtent l="0" t="0" r="1905" b="3810"/>
            <wp:docPr id="1860631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695" cy="5177790"/>
                    </a:xfrm>
                    <a:prstGeom prst="rect">
                      <a:avLst/>
                    </a:prstGeom>
                    <a:noFill/>
                    <a:ln>
                      <a:noFill/>
                    </a:ln>
                  </pic:spPr>
                </pic:pic>
              </a:graphicData>
            </a:graphic>
          </wp:inline>
        </w:drawing>
      </w:r>
    </w:p>
    <w:p w14:paraId="241F4331" w14:textId="79355AC8" w:rsidR="005460A3" w:rsidRDefault="005460A3">
      <w:pPr>
        <w:spacing w:after="0" w:line="240" w:lineRule="auto"/>
        <w:rPr>
          <w:rFonts w:ascii="Bierstadt Display" w:hAnsi="Bierstadt Display" w:cs="Angsana New"/>
          <w:bCs/>
          <w:szCs w:val="24"/>
          <w:lang w:val="en-IN"/>
        </w:rPr>
      </w:pPr>
      <w:r>
        <w:rPr>
          <w:rFonts w:ascii="Bierstadt Display" w:hAnsi="Bierstadt Display" w:cs="Angsana New"/>
          <w:b w:val="0"/>
          <w:bCs/>
          <w:szCs w:val="24"/>
          <w:lang w:val="en-IN"/>
        </w:rPr>
        <w:br w:type="page"/>
      </w:r>
    </w:p>
    <w:p w14:paraId="7B74EF91" w14:textId="7895C123" w:rsidR="002F35E4" w:rsidRDefault="002F35E4" w:rsidP="002F35E4">
      <w:pPr>
        <w:pStyle w:val="NoSpacing"/>
        <w:jc w:val="left"/>
        <w:rPr>
          <w:rFonts w:ascii="Bierstadt Display" w:hAnsi="Bierstadt Display" w:cs="Angsana New"/>
          <w:b/>
          <w:bCs/>
          <w:szCs w:val="24"/>
          <w:lang w:val="en-IN"/>
        </w:rPr>
      </w:pPr>
      <w:r>
        <w:rPr>
          <w:rFonts w:ascii="Bierstadt Display" w:hAnsi="Bierstadt Display" w:cs="Angsana New"/>
          <w:b/>
          <w:bCs/>
          <w:szCs w:val="24"/>
          <w:lang w:val="en-IN"/>
        </w:rPr>
        <w:lastRenderedPageBreak/>
        <w:t xml:space="preserve">Chapter 4: </w:t>
      </w:r>
      <w:r w:rsidRPr="00F52A23">
        <w:rPr>
          <w:rFonts w:ascii="Bierstadt Display" w:hAnsi="Bierstadt Display" w:cs="Angsana New"/>
          <w:b/>
          <w:szCs w:val="24"/>
        </w:rPr>
        <w:t>Limitations and Enhancement</w:t>
      </w:r>
    </w:p>
    <w:p w14:paraId="219FD255" w14:textId="43ED08A2" w:rsidR="002F35E4" w:rsidRPr="00E26282" w:rsidRDefault="00B02F99" w:rsidP="002F35E4">
      <w:pPr>
        <w:pStyle w:val="NoSpacing"/>
        <w:jc w:val="left"/>
        <w:rPr>
          <w:rFonts w:ascii="Bierstadt Display" w:hAnsi="Bierstadt Display" w:cs="Angsana New"/>
          <w:szCs w:val="24"/>
          <w:lang w:val="en-IN"/>
        </w:rPr>
      </w:pPr>
      <w:r>
        <w:rPr>
          <w:rFonts w:ascii="Bierstadt Display" w:hAnsi="Bierstadt Display" w:cs="Angsana New"/>
          <w:b/>
          <w:bCs/>
          <w:szCs w:val="24"/>
          <w:lang w:val="en-IN"/>
        </w:rPr>
        <w:t>4.1 Drawbacks</w:t>
      </w:r>
      <w:r w:rsidR="002F35E4">
        <w:rPr>
          <w:rFonts w:ascii="Bierstadt Display" w:hAnsi="Bierstadt Display" w:cs="Angsana New"/>
          <w:b/>
          <w:bCs/>
          <w:szCs w:val="24"/>
          <w:lang w:val="en-IN"/>
        </w:rPr>
        <w:t xml:space="preserve"> and </w:t>
      </w:r>
      <w:r w:rsidR="002F35E4" w:rsidRPr="00E26282">
        <w:rPr>
          <w:rFonts w:ascii="Bierstadt Display" w:hAnsi="Bierstadt Display" w:cs="Angsana New"/>
          <w:b/>
          <w:bCs/>
          <w:szCs w:val="24"/>
          <w:lang w:val="en-IN"/>
        </w:rPr>
        <w:t>Limitations:</w:t>
      </w:r>
    </w:p>
    <w:p w14:paraId="0B54BA6F" w14:textId="77777777" w:rsidR="002F35E4" w:rsidRPr="00E26282" w:rsidRDefault="002F35E4" w:rsidP="002F35E4">
      <w:pPr>
        <w:pStyle w:val="NoSpacing"/>
        <w:numPr>
          <w:ilvl w:val="0"/>
          <w:numId w:val="17"/>
        </w:numPr>
        <w:jc w:val="left"/>
        <w:rPr>
          <w:rFonts w:ascii="Bierstadt Display" w:hAnsi="Bierstadt Display" w:cs="Angsana New"/>
          <w:szCs w:val="24"/>
          <w:lang w:val="en-IN"/>
        </w:rPr>
      </w:pPr>
      <w:r w:rsidRPr="00E26282">
        <w:rPr>
          <w:rFonts w:ascii="Bierstadt Display" w:hAnsi="Bierstadt Display" w:cs="Angsana New"/>
          <w:b/>
          <w:bCs/>
          <w:szCs w:val="24"/>
          <w:lang w:val="en-IN"/>
        </w:rPr>
        <w:t>Initial Implementation Cost:</w:t>
      </w:r>
      <w:r w:rsidRPr="00E26282">
        <w:rPr>
          <w:rFonts w:ascii="Bierstadt Display" w:hAnsi="Bierstadt Display" w:cs="Angsana New"/>
          <w:szCs w:val="24"/>
          <w:lang w:val="en-IN"/>
        </w:rPr>
        <w:t xml:space="preserve"> The project may require a significant upfront investment in terms of development, infrastructure, and training.</w:t>
      </w:r>
    </w:p>
    <w:p w14:paraId="4C80E69A" w14:textId="77777777" w:rsidR="002F35E4" w:rsidRPr="00E26282" w:rsidRDefault="002F35E4" w:rsidP="002F35E4">
      <w:pPr>
        <w:pStyle w:val="NoSpacing"/>
        <w:numPr>
          <w:ilvl w:val="0"/>
          <w:numId w:val="17"/>
        </w:numPr>
        <w:jc w:val="left"/>
        <w:rPr>
          <w:rFonts w:ascii="Bierstadt Display" w:hAnsi="Bierstadt Display" w:cs="Angsana New"/>
          <w:szCs w:val="24"/>
          <w:lang w:val="en-IN"/>
        </w:rPr>
      </w:pPr>
      <w:r w:rsidRPr="00E26282">
        <w:rPr>
          <w:rFonts w:ascii="Bierstadt Display" w:hAnsi="Bierstadt Display" w:cs="Angsana New"/>
          <w:b/>
          <w:bCs/>
          <w:szCs w:val="24"/>
          <w:lang w:val="en-IN"/>
        </w:rPr>
        <w:t>Learning Curve:</w:t>
      </w:r>
      <w:r w:rsidRPr="00E26282">
        <w:rPr>
          <w:rFonts w:ascii="Bierstadt Display" w:hAnsi="Bierstadt Display" w:cs="Angsana New"/>
          <w:szCs w:val="24"/>
          <w:lang w:val="en-IN"/>
        </w:rPr>
        <w:t xml:space="preserve"> Users may face challenges in adapting to the new system, leading to initial resistance and decreased productivity.</w:t>
      </w:r>
    </w:p>
    <w:p w14:paraId="081B7738" w14:textId="77777777" w:rsidR="002F35E4" w:rsidRPr="00E26282" w:rsidRDefault="002F35E4" w:rsidP="002F35E4">
      <w:pPr>
        <w:pStyle w:val="NoSpacing"/>
        <w:numPr>
          <w:ilvl w:val="0"/>
          <w:numId w:val="17"/>
        </w:numPr>
        <w:jc w:val="left"/>
        <w:rPr>
          <w:rFonts w:ascii="Bierstadt Display" w:hAnsi="Bierstadt Display" w:cs="Angsana New"/>
          <w:szCs w:val="24"/>
          <w:lang w:val="en-IN"/>
        </w:rPr>
      </w:pPr>
      <w:r w:rsidRPr="00E26282">
        <w:rPr>
          <w:rFonts w:ascii="Bierstadt Display" w:hAnsi="Bierstadt Display" w:cs="Angsana New"/>
          <w:b/>
          <w:bCs/>
          <w:szCs w:val="24"/>
          <w:lang w:val="en-IN"/>
        </w:rPr>
        <w:t>Technical Issues:</w:t>
      </w:r>
      <w:r w:rsidRPr="00E26282">
        <w:rPr>
          <w:rFonts w:ascii="Bierstadt Display" w:hAnsi="Bierstadt Display" w:cs="Angsana New"/>
          <w:szCs w:val="24"/>
          <w:lang w:val="en-IN"/>
        </w:rPr>
        <w:t xml:space="preserve"> Potential technical issues such as bugs, glitches, or system crashes could disrupt gym operations and compromise data integrity.</w:t>
      </w:r>
    </w:p>
    <w:p w14:paraId="20B94795" w14:textId="77777777" w:rsidR="002F35E4" w:rsidRPr="00E26282" w:rsidRDefault="002F35E4" w:rsidP="002F35E4">
      <w:pPr>
        <w:pStyle w:val="NoSpacing"/>
        <w:numPr>
          <w:ilvl w:val="0"/>
          <w:numId w:val="17"/>
        </w:numPr>
        <w:jc w:val="left"/>
        <w:rPr>
          <w:rFonts w:ascii="Bierstadt Display" w:hAnsi="Bierstadt Display" w:cs="Angsana New"/>
          <w:szCs w:val="24"/>
          <w:lang w:val="en-IN"/>
        </w:rPr>
      </w:pPr>
      <w:r w:rsidRPr="00E26282">
        <w:rPr>
          <w:rFonts w:ascii="Bierstadt Display" w:hAnsi="Bierstadt Display" w:cs="Angsana New"/>
          <w:b/>
          <w:bCs/>
          <w:szCs w:val="24"/>
          <w:lang w:val="en-IN"/>
        </w:rPr>
        <w:t>Data Security Concerns:</w:t>
      </w:r>
      <w:r w:rsidRPr="00E26282">
        <w:rPr>
          <w:rFonts w:ascii="Bierstadt Display" w:hAnsi="Bierstadt Display" w:cs="Angsana New"/>
          <w:szCs w:val="24"/>
          <w:lang w:val="en-IN"/>
        </w:rPr>
        <w:t xml:space="preserve"> Storing sensitive member information within the system poses risks of data breaches and privacy violations if not adequately secured.</w:t>
      </w:r>
    </w:p>
    <w:p w14:paraId="7EFBE75B" w14:textId="37AFF8E3" w:rsidR="002F35E4" w:rsidRPr="00E26282" w:rsidRDefault="002F35E4" w:rsidP="002F35E4">
      <w:pPr>
        <w:pStyle w:val="NoSpacing"/>
        <w:numPr>
          <w:ilvl w:val="0"/>
          <w:numId w:val="17"/>
        </w:numPr>
        <w:jc w:val="left"/>
        <w:rPr>
          <w:rFonts w:ascii="Bierstadt Display" w:hAnsi="Bierstadt Display" w:cs="Angsana New"/>
          <w:szCs w:val="24"/>
          <w:lang w:val="en-IN"/>
        </w:rPr>
      </w:pPr>
      <w:r w:rsidRPr="00E26282">
        <w:rPr>
          <w:rFonts w:ascii="Bierstadt Display" w:hAnsi="Bierstadt Display" w:cs="Angsana New"/>
          <w:b/>
          <w:bCs/>
          <w:szCs w:val="24"/>
          <w:lang w:val="en-IN"/>
        </w:rPr>
        <w:t>Limited Customization:</w:t>
      </w:r>
      <w:r w:rsidRPr="00E26282">
        <w:rPr>
          <w:rFonts w:ascii="Bierstadt Display" w:hAnsi="Bierstadt Display" w:cs="Angsana New"/>
          <w:szCs w:val="24"/>
          <w:lang w:val="en-IN"/>
        </w:rPr>
        <w:t xml:space="preserve"> The system may lack flexibility in meeting the unique requirements of different gyms or fitness </w:t>
      </w:r>
      <w:r w:rsidR="00B02F99" w:rsidRPr="00E26282">
        <w:rPr>
          <w:rFonts w:ascii="Bierstadt Display" w:hAnsi="Bierstadt Display" w:cs="Angsana New"/>
          <w:szCs w:val="24"/>
          <w:lang w:val="en-IN"/>
        </w:rPr>
        <w:t>centres</w:t>
      </w:r>
      <w:r w:rsidRPr="00E26282">
        <w:rPr>
          <w:rFonts w:ascii="Bierstadt Display" w:hAnsi="Bierstadt Display" w:cs="Angsana New"/>
          <w:szCs w:val="24"/>
          <w:lang w:val="en-IN"/>
        </w:rPr>
        <w:t>.</w:t>
      </w:r>
    </w:p>
    <w:p w14:paraId="20E79229" w14:textId="1F30FB6B" w:rsidR="002F35E4" w:rsidRPr="00E26282" w:rsidRDefault="00B02F99" w:rsidP="002F35E4">
      <w:pPr>
        <w:pStyle w:val="NoSpacing"/>
        <w:jc w:val="left"/>
        <w:rPr>
          <w:rFonts w:ascii="Bierstadt Display" w:hAnsi="Bierstadt Display" w:cs="Angsana New"/>
          <w:szCs w:val="24"/>
          <w:lang w:val="en-IN"/>
        </w:rPr>
      </w:pPr>
      <w:r>
        <w:rPr>
          <w:rFonts w:ascii="Bierstadt Display" w:hAnsi="Bierstadt Display" w:cs="Angsana New"/>
          <w:b/>
          <w:bCs/>
          <w:szCs w:val="24"/>
          <w:lang w:val="en-IN"/>
        </w:rPr>
        <w:t>4.2 Future</w:t>
      </w:r>
      <w:r w:rsidR="002F35E4" w:rsidRPr="00E26282">
        <w:rPr>
          <w:rFonts w:ascii="Bierstadt Display" w:hAnsi="Bierstadt Display" w:cs="Angsana New"/>
          <w:b/>
          <w:bCs/>
          <w:szCs w:val="24"/>
          <w:lang w:val="en-IN"/>
        </w:rPr>
        <w:t xml:space="preserve"> Enhancements:</w:t>
      </w:r>
    </w:p>
    <w:p w14:paraId="6EDEEB5C" w14:textId="39F19022" w:rsidR="002F35E4" w:rsidRDefault="002F35E4" w:rsidP="002F35E4">
      <w:pPr>
        <w:pStyle w:val="NoSpacing"/>
        <w:numPr>
          <w:ilvl w:val="0"/>
          <w:numId w:val="18"/>
        </w:numPr>
        <w:jc w:val="left"/>
        <w:rPr>
          <w:rFonts w:ascii="Bierstadt Display" w:hAnsi="Bierstadt Display" w:cs="Angsana New"/>
          <w:szCs w:val="24"/>
          <w:lang w:val="en-IN"/>
        </w:rPr>
      </w:pPr>
      <w:r w:rsidRPr="00E26282">
        <w:rPr>
          <w:rFonts w:ascii="Bierstadt Display" w:hAnsi="Bierstadt Display" w:cs="Angsana New"/>
          <w:b/>
          <w:bCs/>
          <w:szCs w:val="24"/>
          <w:lang w:val="en-IN"/>
        </w:rPr>
        <w:t>Mobile Application:</w:t>
      </w:r>
      <w:r w:rsidRPr="00E26282">
        <w:rPr>
          <w:rFonts w:ascii="Bierstadt Display" w:hAnsi="Bierstadt Display" w:cs="Angsana New"/>
          <w:szCs w:val="24"/>
          <w:lang w:val="en-IN"/>
        </w:rPr>
        <w:t xml:space="preserve"> Developing a mobile application for the</w:t>
      </w:r>
      <w:r>
        <w:rPr>
          <w:rFonts w:ascii="Bierstadt Display" w:hAnsi="Bierstadt Display" w:cs="Angsana New"/>
          <w:szCs w:val="24"/>
          <w:lang w:val="en-IN"/>
        </w:rPr>
        <w:t xml:space="preserve"> </w:t>
      </w:r>
      <w:r w:rsidRPr="00E26282">
        <w:rPr>
          <w:rFonts w:ascii="Bierstadt Display" w:hAnsi="Bierstadt Display" w:cs="Angsana New"/>
          <w:szCs w:val="24"/>
          <w:lang w:val="en-IN"/>
        </w:rPr>
        <w:t xml:space="preserve">system would enhance accessibility and convenience </w:t>
      </w:r>
      <w:proofErr w:type="gramStart"/>
      <w:r w:rsidRPr="00E26282">
        <w:rPr>
          <w:rFonts w:ascii="Bierstadt Display" w:hAnsi="Bierstadt Display" w:cs="Angsana New"/>
          <w:szCs w:val="24"/>
          <w:lang w:val="en-IN"/>
        </w:rPr>
        <w:t>for  members</w:t>
      </w:r>
      <w:proofErr w:type="gramEnd"/>
      <w:r w:rsidRPr="00E26282">
        <w:rPr>
          <w:rFonts w:ascii="Bierstadt Display" w:hAnsi="Bierstadt Display" w:cs="Angsana New"/>
          <w:szCs w:val="24"/>
          <w:lang w:val="en-IN"/>
        </w:rPr>
        <w:t>.</w:t>
      </w:r>
    </w:p>
    <w:p w14:paraId="60EF3E6D" w14:textId="6967FE64" w:rsidR="00194C8B" w:rsidRPr="00E26282" w:rsidRDefault="00194C8B" w:rsidP="002F35E4">
      <w:pPr>
        <w:pStyle w:val="NoSpacing"/>
        <w:numPr>
          <w:ilvl w:val="0"/>
          <w:numId w:val="18"/>
        </w:numPr>
        <w:jc w:val="left"/>
        <w:rPr>
          <w:rFonts w:ascii="Bierstadt Display" w:hAnsi="Bierstadt Display" w:cs="Angsana New"/>
          <w:szCs w:val="24"/>
          <w:lang w:val="en-IN"/>
        </w:rPr>
      </w:pPr>
      <w:r>
        <w:rPr>
          <w:rFonts w:ascii="Bierstadt Display" w:hAnsi="Bierstadt Display" w:cs="Angsana New"/>
          <w:b/>
          <w:bCs/>
          <w:szCs w:val="24"/>
          <w:lang w:val="en-IN"/>
        </w:rPr>
        <w:t xml:space="preserve">Gym </w:t>
      </w:r>
      <w:proofErr w:type="gramStart"/>
      <w:r>
        <w:rPr>
          <w:rFonts w:ascii="Bierstadt Display" w:hAnsi="Bierstadt Display" w:cs="Angsana New"/>
          <w:b/>
          <w:bCs/>
          <w:szCs w:val="24"/>
          <w:lang w:val="en-IN"/>
        </w:rPr>
        <w:t>Equipment :</w:t>
      </w:r>
      <w:proofErr w:type="gramEnd"/>
      <w:r>
        <w:rPr>
          <w:rFonts w:ascii="Bierstadt Display" w:hAnsi="Bierstadt Display" w:cs="Angsana New"/>
          <w:szCs w:val="24"/>
          <w:lang w:val="en-IN"/>
        </w:rPr>
        <w:t xml:space="preserve"> Adding a feature of Gym equipment management in Admin Module where owners can keep track of all equipment. </w:t>
      </w:r>
    </w:p>
    <w:p w14:paraId="78F818A9" w14:textId="77777777" w:rsidR="002F35E4" w:rsidRPr="00E26282" w:rsidRDefault="002F35E4" w:rsidP="002F35E4">
      <w:pPr>
        <w:pStyle w:val="NoSpacing"/>
        <w:numPr>
          <w:ilvl w:val="0"/>
          <w:numId w:val="18"/>
        </w:numPr>
        <w:jc w:val="left"/>
        <w:rPr>
          <w:rFonts w:ascii="Bierstadt Display" w:hAnsi="Bierstadt Display" w:cs="Angsana New"/>
          <w:szCs w:val="24"/>
          <w:lang w:val="en-IN"/>
        </w:rPr>
      </w:pPr>
      <w:r w:rsidRPr="00E26282">
        <w:rPr>
          <w:rFonts w:ascii="Bierstadt Display" w:hAnsi="Bierstadt Display" w:cs="Angsana New"/>
          <w:b/>
          <w:bCs/>
          <w:szCs w:val="24"/>
          <w:lang w:val="en-IN"/>
        </w:rPr>
        <w:t>Integration with Wearable Devices:</w:t>
      </w:r>
      <w:r w:rsidRPr="00E26282">
        <w:rPr>
          <w:rFonts w:ascii="Bierstadt Display" w:hAnsi="Bierstadt Display" w:cs="Angsana New"/>
          <w:szCs w:val="24"/>
          <w:lang w:val="en-IN"/>
        </w:rPr>
        <w:t xml:space="preserve"> Integrating the system with wearable fitness devices would enable automatic tracking of member activities, such as workouts and weight measurements.</w:t>
      </w:r>
    </w:p>
    <w:p w14:paraId="60D70F7E" w14:textId="77777777" w:rsidR="002F35E4" w:rsidRPr="00E26282" w:rsidRDefault="002F35E4" w:rsidP="002F35E4">
      <w:pPr>
        <w:pStyle w:val="NoSpacing"/>
        <w:numPr>
          <w:ilvl w:val="0"/>
          <w:numId w:val="18"/>
        </w:numPr>
        <w:jc w:val="left"/>
        <w:rPr>
          <w:rFonts w:ascii="Bierstadt Display" w:hAnsi="Bierstadt Display" w:cs="Angsana New"/>
          <w:szCs w:val="24"/>
          <w:lang w:val="en-IN"/>
        </w:rPr>
      </w:pPr>
      <w:r w:rsidRPr="00E26282">
        <w:rPr>
          <w:rFonts w:ascii="Bierstadt Display" w:hAnsi="Bierstadt Display" w:cs="Angsana New"/>
          <w:b/>
          <w:bCs/>
          <w:szCs w:val="24"/>
          <w:lang w:val="en-IN"/>
        </w:rPr>
        <w:t>Enhanced Reporting and Analytics:</w:t>
      </w:r>
      <w:r w:rsidRPr="00E26282">
        <w:rPr>
          <w:rFonts w:ascii="Bierstadt Display" w:hAnsi="Bierstadt Display" w:cs="Angsana New"/>
          <w:szCs w:val="24"/>
          <w:lang w:val="en-IN"/>
        </w:rPr>
        <w:t xml:space="preserve"> Adding advanced reporting and analytics features would provide administrators with deeper insights into gym performance and member engagement metrics.</w:t>
      </w:r>
    </w:p>
    <w:p w14:paraId="357A379B" w14:textId="79948A9D" w:rsidR="00194C8B" w:rsidRDefault="002F35E4" w:rsidP="002F35E4">
      <w:pPr>
        <w:pStyle w:val="NoSpacing"/>
        <w:numPr>
          <w:ilvl w:val="0"/>
          <w:numId w:val="18"/>
        </w:numPr>
        <w:jc w:val="left"/>
        <w:rPr>
          <w:rFonts w:ascii="Bierstadt Display" w:hAnsi="Bierstadt Display" w:cs="Angsana New"/>
          <w:szCs w:val="24"/>
          <w:lang w:val="en-IN"/>
        </w:rPr>
      </w:pPr>
      <w:r w:rsidRPr="00E26282">
        <w:rPr>
          <w:rFonts w:ascii="Bierstadt Display" w:hAnsi="Bierstadt Display" w:cs="Angsana New"/>
          <w:b/>
          <w:bCs/>
          <w:szCs w:val="24"/>
          <w:lang w:val="en-IN"/>
        </w:rPr>
        <w:lastRenderedPageBreak/>
        <w:t>Personalized Recommendations:</w:t>
      </w:r>
      <w:r w:rsidRPr="00E26282">
        <w:rPr>
          <w:rFonts w:ascii="Bierstadt Display" w:hAnsi="Bierstadt Display" w:cs="Angsana New"/>
          <w:szCs w:val="24"/>
          <w:lang w:val="en-IN"/>
        </w:rPr>
        <w:t xml:space="preserve"> Implementing algorithms for personalized workout recommendations and fitness goal tracking would further enhance member satisfaction and retention.</w:t>
      </w:r>
    </w:p>
    <w:p w14:paraId="5296978E" w14:textId="77777777" w:rsidR="00194C8B" w:rsidRDefault="00194C8B">
      <w:pPr>
        <w:spacing w:after="0" w:line="240" w:lineRule="auto"/>
        <w:rPr>
          <w:rFonts w:ascii="Bierstadt Display" w:hAnsi="Bierstadt Display" w:cs="Angsana New"/>
          <w:b w:val="0"/>
          <w:szCs w:val="24"/>
          <w:lang w:val="en-IN"/>
        </w:rPr>
      </w:pPr>
      <w:r>
        <w:rPr>
          <w:rFonts w:ascii="Bierstadt Display" w:hAnsi="Bierstadt Display" w:cs="Angsana New"/>
          <w:szCs w:val="24"/>
          <w:lang w:val="en-IN"/>
        </w:rPr>
        <w:br w:type="page"/>
      </w:r>
    </w:p>
    <w:p w14:paraId="6DD66471" w14:textId="55972BC0" w:rsidR="005F4F2E" w:rsidRDefault="0015689F" w:rsidP="00194C8B">
      <w:pPr>
        <w:pStyle w:val="NoSpacing"/>
        <w:jc w:val="left"/>
        <w:rPr>
          <w:rFonts w:ascii="Bierstadt Display" w:hAnsi="Bierstadt Display" w:cs="Angsana New"/>
          <w:b/>
          <w:szCs w:val="24"/>
        </w:rPr>
      </w:pPr>
      <w:r w:rsidRPr="00194C8B">
        <w:rPr>
          <w:rFonts w:ascii="Bierstadt Display" w:hAnsi="Bierstadt Display" w:cs="Angsana New"/>
          <w:b/>
          <w:szCs w:val="24"/>
        </w:rPr>
        <w:lastRenderedPageBreak/>
        <w:t xml:space="preserve">CHAPTER </w:t>
      </w:r>
      <w:r w:rsidR="00E26282" w:rsidRPr="00194C8B">
        <w:rPr>
          <w:rFonts w:ascii="Bierstadt Display" w:hAnsi="Bierstadt Display" w:cs="Angsana New"/>
          <w:b/>
          <w:szCs w:val="24"/>
        </w:rPr>
        <w:t>5:</w:t>
      </w:r>
      <w:r w:rsidRPr="00194C8B">
        <w:rPr>
          <w:rFonts w:ascii="Bierstadt Display" w:hAnsi="Bierstadt Display" w:cs="Angsana New"/>
          <w:b/>
          <w:szCs w:val="24"/>
        </w:rPr>
        <w:t xml:space="preserve"> </w:t>
      </w:r>
      <w:r w:rsidR="00E26282" w:rsidRPr="00194C8B">
        <w:rPr>
          <w:rFonts w:ascii="Bierstadt Display" w:hAnsi="Bierstadt Display" w:cs="Angsana New"/>
          <w:b/>
          <w:szCs w:val="24"/>
        </w:rPr>
        <w:t xml:space="preserve"> </w:t>
      </w:r>
      <w:r w:rsidR="00060FC6" w:rsidRPr="00194C8B">
        <w:rPr>
          <w:rFonts w:ascii="Bierstadt Display" w:hAnsi="Bierstadt Display" w:cs="Angsana New"/>
          <w:b/>
          <w:szCs w:val="24"/>
        </w:rPr>
        <w:t>Conclusion</w:t>
      </w:r>
    </w:p>
    <w:p w14:paraId="1D04063D" w14:textId="77777777" w:rsidR="00194C8B" w:rsidRPr="00194C8B" w:rsidRDefault="00194C8B" w:rsidP="00194C8B">
      <w:pPr>
        <w:pStyle w:val="NoSpacing"/>
        <w:jc w:val="left"/>
        <w:rPr>
          <w:rFonts w:ascii="Bierstadt Display" w:hAnsi="Bierstadt Display" w:cs="Angsana New"/>
          <w:szCs w:val="24"/>
          <w:lang w:val="en-IN"/>
        </w:rPr>
      </w:pPr>
    </w:p>
    <w:p w14:paraId="1E8CCE06" w14:textId="576C3913" w:rsidR="00E26282" w:rsidRPr="00E26282" w:rsidRDefault="00E26282" w:rsidP="00E26282">
      <w:pPr>
        <w:pStyle w:val="NoSpacing"/>
        <w:jc w:val="left"/>
        <w:rPr>
          <w:rFonts w:ascii="Bierstadt Display" w:hAnsi="Bierstadt Display" w:cs="Angsana New"/>
          <w:szCs w:val="24"/>
          <w:lang w:val="en-IN"/>
        </w:rPr>
      </w:pPr>
      <w:r w:rsidRPr="00E26282">
        <w:rPr>
          <w:rFonts w:ascii="Bierstadt Display" w:hAnsi="Bierstadt Display" w:cs="Angsana New"/>
          <w:szCs w:val="24"/>
          <w:lang w:val="en-IN"/>
        </w:rPr>
        <w:t>The Gym and Fitness Management System offers a comprehensive solution for managing gym operations and enhancing member experiences.</w:t>
      </w:r>
      <w:r w:rsidR="005F4F2E">
        <w:rPr>
          <w:rFonts w:ascii="Bierstadt Display" w:hAnsi="Bierstadt Display" w:cs="Angsana New"/>
          <w:szCs w:val="24"/>
          <w:lang w:val="en-IN"/>
        </w:rPr>
        <w:t xml:space="preserve"> </w:t>
      </w:r>
      <w:r w:rsidR="005F4F2E" w:rsidRPr="00F52A23">
        <w:rPr>
          <w:rFonts w:ascii="Bierstadt Display" w:hAnsi="Bierstadt Display" w:cs="Angsana New"/>
          <w:szCs w:val="24"/>
          <w:lang w:val="en-GB"/>
        </w:rPr>
        <w:t xml:space="preserve">This project gave </w:t>
      </w:r>
      <w:r w:rsidR="005F4F2E">
        <w:rPr>
          <w:rFonts w:ascii="Bierstadt Display" w:hAnsi="Bierstadt Display" w:cs="Angsana New"/>
          <w:szCs w:val="24"/>
          <w:lang w:val="en-GB"/>
        </w:rPr>
        <w:t>us</w:t>
      </w:r>
      <w:r w:rsidR="005F4F2E" w:rsidRPr="00F52A23">
        <w:rPr>
          <w:rFonts w:ascii="Bierstadt Display" w:hAnsi="Bierstadt Display" w:cs="Angsana New"/>
          <w:szCs w:val="24"/>
          <w:lang w:val="en-GB"/>
        </w:rPr>
        <w:t xml:space="preserve"> an opportunity to understand</w:t>
      </w:r>
      <w:r w:rsidR="005F4F2E">
        <w:rPr>
          <w:rFonts w:ascii="Bierstadt Display" w:hAnsi="Bierstadt Display" w:cs="Angsana New"/>
          <w:szCs w:val="24"/>
          <w:lang w:val="en-GB"/>
        </w:rPr>
        <w:t xml:space="preserve"> and implement what we learned. </w:t>
      </w:r>
      <w:r w:rsidRPr="00E26282">
        <w:rPr>
          <w:rFonts w:ascii="Bierstadt Display" w:hAnsi="Bierstadt Display" w:cs="Angsana New"/>
          <w:szCs w:val="24"/>
          <w:lang w:val="en-IN"/>
        </w:rPr>
        <w:t xml:space="preserve"> By providing separate views for Administrators and Users, the system effectively caters to the diverse needs of both. With modules for Membership Management, Sales Management, and Subscription Management, administrators can efficiently handle administrative tasks while also accessing additional functionalities such as Workout Planning and Announcement Creation.</w:t>
      </w:r>
    </w:p>
    <w:p w14:paraId="1AC86E29" w14:textId="77777777" w:rsidR="00E26282" w:rsidRDefault="00E26282" w:rsidP="00E26282">
      <w:pPr>
        <w:pStyle w:val="NoSpacing"/>
        <w:jc w:val="left"/>
        <w:rPr>
          <w:rFonts w:ascii="Bierstadt Display" w:hAnsi="Bierstadt Display" w:cs="Angsana New"/>
          <w:szCs w:val="24"/>
          <w:lang w:val="en-IN"/>
        </w:rPr>
      </w:pPr>
      <w:r w:rsidRPr="00E26282">
        <w:rPr>
          <w:rFonts w:ascii="Bierstadt Display" w:hAnsi="Bierstadt Display" w:cs="Angsana New"/>
          <w:szCs w:val="24"/>
          <w:lang w:val="en-IN"/>
        </w:rPr>
        <w:t>For members, the system facilitates easy access to membership details, purchasing memberships, marking attendance, accessing fitness reports, workout plans, tracking weight, and viewing announcements. This user-friendly interface promotes member engagement and satisfaction, contributing to a positive gym experience.</w:t>
      </w:r>
    </w:p>
    <w:p w14:paraId="1500FD45" w14:textId="77777777" w:rsidR="002F35E4" w:rsidRDefault="002F35E4" w:rsidP="00E26282">
      <w:pPr>
        <w:pStyle w:val="NoSpacing"/>
        <w:jc w:val="left"/>
        <w:rPr>
          <w:rFonts w:ascii="Bierstadt Display" w:hAnsi="Bierstadt Display" w:cs="Angsana New"/>
          <w:szCs w:val="24"/>
          <w:lang w:val="en-IN"/>
        </w:rPr>
      </w:pPr>
    </w:p>
    <w:p w14:paraId="7E683336" w14:textId="2F8AB6A6" w:rsidR="002F35E4" w:rsidRPr="00515A74" w:rsidRDefault="005F4F2E" w:rsidP="002F35E4">
      <w:pPr>
        <w:pStyle w:val="NoSpacing"/>
        <w:rPr>
          <w:rFonts w:ascii="Bierstadt Display" w:hAnsi="Bierstadt Display" w:cs="Angsana New"/>
          <w:b/>
          <w:bCs/>
          <w:szCs w:val="24"/>
          <w:lang w:val="en-IN"/>
        </w:rPr>
      </w:pPr>
      <w:r>
        <w:rPr>
          <w:rFonts w:ascii="Bierstadt Display" w:hAnsi="Bierstadt Display" w:cs="Angsana New"/>
          <w:b/>
          <w:bCs/>
          <w:szCs w:val="24"/>
          <w:lang w:val="en-IN"/>
        </w:rPr>
        <w:t xml:space="preserve">Chapter 6: </w:t>
      </w:r>
      <w:r w:rsidR="002F35E4" w:rsidRPr="00515A74">
        <w:rPr>
          <w:rFonts w:ascii="Bierstadt Display" w:hAnsi="Bierstadt Display" w:cs="Angsana New"/>
          <w:b/>
          <w:bCs/>
          <w:szCs w:val="24"/>
          <w:lang w:val="en-IN"/>
        </w:rPr>
        <w:t>Bibliography </w:t>
      </w:r>
    </w:p>
    <w:p w14:paraId="7E818797" w14:textId="77777777" w:rsidR="002F35E4" w:rsidRPr="00515A74" w:rsidRDefault="002F35E4" w:rsidP="002F35E4">
      <w:pPr>
        <w:pStyle w:val="NoSpacing"/>
        <w:numPr>
          <w:ilvl w:val="0"/>
          <w:numId w:val="19"/>
        </w:numPr>
        <w:rPr>
          <w:rFonts w:ascii="Bierstadt Display" w:hAnsi="Bierstadt Display" w:cs="Angsana New"/>
          <w:szCs w:val="24"/>
          <w:lang w:val="en-IN"/>
        </w:rPr>
      </w:pPr>
      <w:r w:rsidRPr="00515A74">
        <w:rPr>
          <w:rFonts w:ascii="Bierstadt Display" w:hAnsi="Bierstadt Display" w:cs="Angsana New"/>
          <w:szCs w:val="24"/>
          <w:lang w:val="en-IN"/>
        </w:rPr>
        <w:t>W3School's HTML, CSS Tutorials, References and Examples</w:t>
      </w:r>
      <w:r>
        <w:rPr>
          <w:rFonts w:ascii="Bierstadt Display" w:hAnsi="Bierstadt Display" w:cs="Angsana New"/>
          <w:szCs w:val="24"/>
          <w:lang w:val="en-IN"/>
        </w:rPr>
        <w:t xml:space="preserve"> @</w:t>
      </w:r>
      <w:r w:rsidRPr="00515A74">
        <w:rPr>
          <w:rFonts w:ascii="Bierstadt Display" w:hAnsi="Bierstadt Display" w:cs="Angsana New"/>
          <w:szCs w:val="24"/>
          <w:lang w:val="en-IN"/>
        </w:rPr>
        <w:t>https://www.w3schools.com/. </w:t>
      </w:r>
    </w:p>
    <w:p w14:paraId="5D0FA4B0" w14:textId="09D57731" w:rsidR="002F35E4" w:rsidRDefault="002F35E4" w:rsidP="00F17D6A">
      <w:pPr>
        <w:pStyle w:val="NoSpacing"/>
        <w:numPr>
          <w:ilvl w:val="0"/>
          <w:numId w:val="19"/>
        </w:numPr>
        <w:rPr>
          <w:rFonts w:ascii="Bierstadt Display" w:hAnsi="Bierstadt Display" w:cs="Angsana New"/>
          <w:szCs w:val="24"/>
          <w:lang w:val="en-IN"/>
        </w:rPr>
      </w:pPr>
      <w:r>
        <w:rPr>
          <w:rFonts w:ascii="Bierstadt Display" w:hAnsi="Bierstadt Display" w:cs="Angsana New"/>
          <w:szCs w:val="24"/>
          <w:lang w:val="en-IN"/>
        </w:rPr>
        <w:t>MySQL and PHP</w:t>
      </w:r>
      <w:r w:rsidRPr="00515A74">
        <w:rPr>
          <w:rFonts w:ascii="Bierstadt Display" w:hAnsi="Bierstadt Display" w:cs="Angsana New"/>
          <w:szCs w:val="24"/>
          <w:lang w:val="en-IN"/>
        </w:rPr>
        <w:t xml:space="preserve"> on Stack Overflow </w:t>
      </w:r>
      <w:r>
        <w:rPr>
          <w:rFonts w:ascii="Bierstadt Display" w:hAnsi="Bierstadt Display" w:cs="Angsana New"/>
          <w:szCs w:val="24"/>
          <w:lang w:val="en-IN"/>
        </w:rPr>
        <w:tab/>
      </w:r>
      <w:r w:rsidRPr="00515A74">
        <w:rPr>
          <w:rFonts w:ascii="Bierstadt Display" w:hAnsi="Bierstadt Display" w:cs="Angsana New"/>
          <w:szCs w:val="24"/>
          <w:lang w:val="en-IN"/>
        </w:rPr>
        <w:t>@https://stackoverflow.com/.</w:t>
      </w:r>
    </w:p>
    <w:p w14:paraId="1D4EF2BF" w14:textId="77777777" w:rsidR="00F17D6A" w:rsidRPr="00F17D6A" w:rsidRDefault="00F17D6A" w:rsidP="00F17D6A">
      <w:pPr>
        <w:pStyle w:val="NoSpacing"/>
        <w:numPr>
          <w:ilvl w:val="0"/>
          <w:numId w:val="19"/>
        </w:numPr>
        <w:rPr>
          <w:rFonts w:ascii="Bierstadt Display" w:hAnsi="Bierstadt Display" w:cs="Angsana New"/>
          <w:szCs w:val="24"/>
          <w:lang w:val="en-IN"/>
        </w:rPr>
      </w:pPr>
      <w:r w:rsidRPr="00F17D6A">
        <w:rPr>
          <w:rFonts w:ascii="Bierstadt Display" w:hAnsi="Bierstadt Display" w:cs="Angsana New"/>
          <w:szCs w:val="24"/>
          <w:lang w:val="en-IN"/>
        </w:rPr>
        <w:t>PHP &amp; MySQL: The Missing Manual, 2nd Edition</w:t>
      </w:r>
    </w:p>
    <w:p w14:paraId="05E8B998" w14:textId="477DA7E3" w:rsidR="005547C9" w:rsidRDefault="005547C9" w:rsidP="00B02F99">
      <w:pPr>
        <w:pStyle w:val="NoSpacing"/>
        <w:rPr>
          <w:rFonts w:ascii="Bierstadt Display" w:hAnsi="Bierstadt Display" w:cs="Angsana New"/>
          <w:szCs w:val="24"/>
        </w:rPr>
      </w:pPr>
    </w:p>
    <w:p w14:paraId="6CECBF30" w14:textId="77777777" w:rsidR="00B02F99" w:rsidRDefault="00B02F99" w:rsidP="00B02F99">
      <w:pPr>
        <w:pStyle w:val="NoSpacing"/>
        <w:rPr>
          <w:rFonts w:ascii="Bierstadt Display" w:hAnsi="Bierstadt Display" w:cs="Angsana New"/>
          <w:szCs w:val="24"/>
        </w:rPr>
      </w:pPr>
    </w:p>
    <w:p w14:paraId="4116445B" w14:textId="06970AB4" w:rsidR="00B02F99" w:rsidRPr="00B02F99" w:rsidRDefault="00B02F99" w:rsidP="00B02F99">
      <w:pPr>
        <w:pStyle w:val="NoSpacing"/>
        <w:jc w:val="center"/>
        <w:rPr>
          <w:rFonts w:ascii="Bierstadt Display" w:hAnsi="Bierstadt Display" w:cs="Angsana New"/>
          <w:b/>
          <w:bCs/>
          <w:szCs w:val="24"/>
          <w:lang w:val="en-IN"/>
        </w:rPr>
      </w:pPr>
      <w:proofErr w:type="gramStart"/>
      <w:r w:rsidRPr="00B02F99">
        <w:rPr>
          <w:rFonts w:ascii="Bierstadt Display" w:hAnsi="Bierstadt Display" w:cs="Angsana New"/>
          <w:b/>
          <w:bCs/>
          <w:szCs w:val="24"/>
        </w:rPr>
        <w:t>------------------------------  THANK</w:t>
      </w:r>
      <w:proofErr w:type="gramEnd"/>
      <w:r w:rsidRPr="00B02F99">
        <w:rPr>
          <w:rFonts w:ascii="Bierstadt Display" w:hAnsi="Bierstadt Display" w:cs="Angsana New"/>
          <w:b/>
          <w:bCs/>
          <w:szCs w:val="24"/>
        </w:rPr>
        <w:t xml:space="preserve"> YOU  ------------------------------</w:t>
      </w:r>
    </w:p>
    <w:sectPr w:rsidR="00B02F99" w:rsidRPr="00B02F99" w:rsidSect="008A4207">
      <w:footerReference w:type="default" r:id="rId17"/>
      <w:pgSz w:w="11909" w:h="16834"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D512D" w14:textId="77777777" w:rsidR="008A4207" w:rsidRDefault="008A4207" w:rsidP="00344037">
      <w:pPr>
        <w:spacing w:after="0" w:line="240" w:lineRule="auto"/>
      </w:pPr>
      <w:r>
        <w:separator/>
      </w:r>
    </w:p>
  </w:endnote>
  <w:endnote w:type="continuationSeparator" w:id="0">
    <w:p w14:paraId="1AC94D63" w14:textId="77777777" w:rsidR="008A4207" w:rsidRDefault="008A4207" w:rsidP="00344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ierstadt Display">
    <w:charset w:val="00"/>
    <w:family w:val="swiss"/>
    <w:pitch w:val="variable"/>
    <w:sig w:usb0="80000003" w:usb1="00000001" w:usb2="00000000" w:usb3="00000000" w:csb0="00000001"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896F2" w14:textId="133189C9" w:rsidR="008A2B14" w:rsidRPr="004A026B" w:rsidRDefault="008A2B14">
    <w:pPr>
      <w:pStyle w:val="Footer"/>
      <w:rPr>
        <w:b w:val="0"/>
        <w:color w:val="808080" w:themeColor="background1" w:themeShade="80"/>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81C6F" w14:textId="77777777" w:rsidR="008A4207" w:rsidRDefault="008A4207" w:rsidP="00344037">
      <w:pPr>
        <w:spacing w:after="0" w:line="240" w:lineRule="auto"/>
      </w:pPr>
      <w:r>
        <w:separator/>
      </w:r>
    </w:p>
  </w:footnote>
  <w:footnote w:type="continuationSeparator" w:id="0">
    <w:p w14:paraId="584D26FF" w14:textId="77777777" w:rsidR="008A4207" w:rsidRDefault="008A4207" w:rsidP="00344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6A5C"/>
    <w:multiLevelType w:val="multilevel"/>
    <w:tmpl w:val="49C8F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100BE"/>
    <w:multiLevelType w:val="hybridMultilevel"/>
    <w:tmpl w:val="9BDCB7B2"/>
    <w:lvl w:ilvl="0" w:tplc="10ACFE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2E0C7D"/>
    <w:multiLevelType w:val="multilevel"/>
    <w:tmpl w:val="776A99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A5EE6"/>
    <w:multiLevelType w:val="multilevel"/>
    <w:tmpl w:val="D876D8C6"/>
    <w:lvl w:ilvl="0">
      <w:start w:val="1"/>
      <w:numFmt w:val="decimal"/>
      <w:lvlText w:val="%1"/>
      <w:lvlJc w:val="left"/>
      <w:pPr>
        <w:tabs>
          <w:tab w:val="num" w:pos="660"/>
        </w:tabs>
        <w:ind w:left="660" w:hanging="660"/>
      </w:pPr>
      <w:rPr>
        <w:rFonts w:hint="default"/>
      </w:rPr>
    </w:lvl>
    <w:lvl w:ilvl="1">
      <w:start w:val="5"/>
      <w:numFmt w:val="decimal"/>
      <w:lvlText w:val="%1.1.%2"/>
      <w:lvlJc w:val="left"/>
      <w:pPr>
        <w:tabs>
          <w:tab w:val="num" w:pos="660"/>
        </w:tabs>
        <w:ind w:left="660" w:hanging="660"/>
      </w:pPr>
      <w:rPr>
        <w:rFonts w:ascii="Verdana" w:hAnsi="Verdana"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0FC5947"/>
    <w:multiLevelType w:val="hybridMultilevel"/>
    <w:tmpl w:val="93D614E2"/>
    <w:lvl w:ilvl="0" w:tplc="0409000F">
      <w:start w:val="1"/>
      <w:numFmt w:val="decimal"/>
      <w:lvlText w:val="%1."/>
      <w:lvlJc w:val="left"/>
      <w:pPr>
        <w:tabs>
          <w:tab w:val="num" w:pos="-1800"/>
        </w:tabs>
        <w:ind w:left="-180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1080"/>
        </w:tabs>
        <w:ind w:left="1080" w:hanging="360"/>
      </w:pPr>
      <w:rPr>
        <w:rFonts w:ascii="Courier New" w:hAnsi="Courier New" w:cs="Courier New" w:hint="default"/>
      </w:rPr>
    </w:lvl>
    <w:lvl w:ilvl="5" w:tplc="04090005" w:tentative="1">
      <w:start w:val="1"/>
      <w:numFmt w:val="bullet"/>
      <w:lvlText w:val=""/>
      <w:lvlJc w:val="left"/>
      <w:pPr>
        <w:tabs>
          <w:tab w:val="num" w:pos="1800"/>
        </w:tabs>
        <w:ind w:left="1800" w:hanging="360"/>
      </w:pPr>
      <w:rPr>
        <w:rFonts w:ascii="Wingdings" w:hAnsi="Wingdings" w:hint="default"/>
      </w:rPr>
    </w:lvl>
    <w:lvl w:ilvl="6" w:tplc="04090001" w:tentative="1">
      <w:start w:val="1"/>
      <w:numFmt w:val="bullet"/>
      <w:lvlText w:val=""/>
      <w:lvlJc w:val="left"/>
      <w:pPr>
        <w:tabs>
          <w:tab w:val="num" w:pos="2520"/>
        </w:tabs>
        <w:ind w:left="2520" w:hanging="360"/>
      </w:pPr>
      <w:rPr>
        <w:rFonts w:ascii="Symbol" w:hAnsi="Symbol" w:hint="default"/>
      </w:rPr>
    </w:lvl>
    <w:lvl w:ilvl="7" w:tplc="04090003" w:tentative="1">
      <w:start w:val="1"/>
      <w:numFmt w:val="bullet"/>
      <w:lvlText w:val="o"/>
      <w:lvlJc w:val="left"/>
      <w:pPr>
        <w:tabs>
          <w:tab w:val="num" w:pos="3240"/>
        </w:tabs>
        <w:ind w:left="3240" w:hanging="360"/>
      </w:pPr>
      <w:rPr>
        <w:rFonts w:ascii="Courier New" w:hAnsi="Courier New" w:cs="Courier New" w:hint="default"/>
      </w:rPr>
    </w:lvl>
    <w:lvl w:ilvl="8" w:tplc="04090005" w:tentative="1">
      <w:start w:val="1"/>
      <w:numFmt w:val="bullet"/>
      <w:lvlText w:val=""/>
      <w:lvlJc w:val="left"/>
      <w:pPr>
        <w:tabs>
          <w:tab w:val="num" w:pos="3960"/>
        </w:tabs>
        <w:ind w:left="3960" w:hanging="360"/>
      </w:pPr>
      <w:rPr>
        <w:rFonts w:ascii="Wingdings" w:hAnsi="Wingdings" w:hint="default"/>
      </w:rPr>
    </w:lvl>
  </w:abstractNum>
  <w:abstractNum w:abstractNumId="5" w15:restartNumberingAfterBreak="0">
    <w:nsid w:val="1C49556D"/>
    <w:multiLevelType w:val="multilevel"/>
    <w:tmpl w:val="005648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6A0465"/>
    <w:multiLevelType w:val="hybridMultilevel"/>
    <w:tmpl w:val="1256B34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43A7D"/>
    <w:multiLevelType w:val="hybridMultilevel"/>
    <w:tmpl w:val="A8D692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81F97"/>
    <w:multiLevelType w:val="multilevel"/>
    <w:tmpl w:val="38A8E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A65F51"/>
    <w:multiLevelType w:val="multilevel"/>
    <w:tmpl w:val="F0044D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AF372C"/>
    <w:multiLevelType w:val="hybridMultilevel"/>
    <w:tmpl w:val="D63A1A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3C089D"/>
    <w:multiLevelType w:val="hybridMultilevel"/>
    <w:tmpl w:val="97B81670"/>
    <w:lvl w:ilvl="0" w:tplc="4926B488">
      <w:start w:val="1"/>
      <w:numFmt w:val="decimal"/>
      <w:lvlText w:val="%1)"/>
      <w:lvlJc w:val="left"/>
      <w:pPr>
        <w:ind w:left="108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896418"/>
    <w:multiLevelType w:val="hybridMultilevel"/>
    <w:tmpl w:val="3DB00824"/>
    <w:lvl w:ilvl="0" w:tplc="C0585FF0">
      <w:start w:val="1"/>
      <w:numFmt w:val="decimal"/>
      <w:lvlText w:val="%1."/>
      <w:lvlJc w:val="left"/>
      <w:pPr>
        <w:tabs>
          <w:tab w:val="num" w:pos="1440"/>
        </w:tabs>
        <w:ind w:left="1440" w:hanging="720"/>
      </w:pPr>
    </w:lvl>
    <w:lvl w:ilvl="1" w:tplc="04090019">
      <w:start w:val="1"/>
      <w:numFmt w:val="lowerLetter"/>
      <w:lvlText w:val="%2."/>
      <w:lvlJc w:val="left"/>
      <w:pPr>
        <w:tabs>
          <w:tab w:val="num" w:pos="1800"/>
        </w:tabs>
        <w:ind w:left="1800" w:hanging="360"/>
      </w:pPr>
    </w:lvl>
    <w:lvl w:ilvl="2" w:tplc="04090001">
      <w:start w:val="1"/>
      <w:numFmt w:val="bullet"/>
      <w:lvlText w:val=""/>
      <w:lvlJc w:val="left"/>
      <w:pPr>
        <w:tabs>
          <w:tab w:val="num" w:pos="2700"/>
        </w:tabs>
        <w:ind w:left="2700" w:hanging="360"/>
      </w:pPr>
      <w:rPr>
        <w:rFonts w:ascii="Symbol" w:hAnsi="Symbol" w:hint="default"/>
      </w:r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3" w15:restartNumberingAfterBreak="0">
    <w:nsid w:val="512E14E9"/>
    <w:multiLevelType w:val="multilevel"/>
    <w:tmpl w:val="FB2A3F9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2570C45"/>
    <w:multiLevelType w:val="multilevel"/>
    <w:tmpl w:val="C8BE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DE193D"/>
    <w:multiLevelType w:val="hybridMultilevel"/>
    <w:tmpl w:val="474A39E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5C78ED"/>
    <w:multiLevelType w:val="hybridMultilevel"/>
    <w:tmpl w:val="4A54CC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54439BC"/>
    <w:multiLevelType w:val="hybridMultilevel"/>
    <w:tmpl w:val="2AFC7C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5B81721"/>
    <w:multiLevelType w:val="multilevel"/>
    <w:tmpl w:val="F55ED13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19" w15:restartNumberingAfterBreak="0">
    <w:nsid w:val="65DC04C0"/>
    <w:multiLevelType w:val="hybridMultilevel"/>
    <w:tmpl w:val="BC8A71F0"/>
    <w:lvl w:ilvl="0" w:tplc="7B3C4A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A71C3B"/>
    <w:multiLevelType w:val="hybridMultilevel"/>
    <w:tmpl w:val="5852C6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CAB75B9"/>
    <w:multiLevelType w:val="hybridMultilevel"/>
    <w:tmpl w:val="E8FCD2FA"/>
    <w:lvl w:ilvl="0" w:tplc="60400304">
      <w:numFmt w:val="bullet"/>
      <w:lvlText w:val="-"/>
      <w:lvlJc w:val="left"/>
      <w:pPr>
        <w:ind w:left="405" w:hanging="360"/>
      </w:pPr>
      <w:rPr>
        <w:rFonts w:ascii="Bierstadt Display" w:eastAsia="Calibri" w:hAnsi="Bierstadt Display" w:cs="Angsana New"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22" w15:restartNumberingAfterBreak="0">
    <w:nsid w:val="7EC40BD3"/>
    <w:multiLevelType w:val="hybridMultilevel"/>
    <w:tmpl w:val="AB6016DA"/>
    <w:lvl w:ilvl="0" w:tplc="F844E36E">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8305099">
    <w:abstractNumId w:val="19"/>
  </w:num>
  <w:num w:numId="2" w16cid:durableId="1195652391">
    <w:abstractNumId w:val="17"/>
  </w:num>
  <w:num w:numId="3" w16cid:durableId="958492281">
    <w:abstractNumId w:val="22"/>
  </w:num>
  <w:num w:numId="4" w16cid:durableId="1450054228">
    <w:abstractNumId w:val="1"/>
  </w:num>
  <w:num w:numId="5" w16cid:durableId="1447626203">
    <w:abstractNumId w:val="4"/>
  </w:num>
  <w:num w:numId="6" w16cid:durableId="744573050">
    <w:abstractNumId w:val="6"/>
  </w:num>
  <w:num w:numId="7" w16cid:durableId="1330867210">
    <w:abstractNumId w:val="18"/>
  </w:num>
  <w:num w:numId="8" w16cid:durableId="1366101946">
    <w:abstractNumId w:val="3"/>
  </w:num>
  <w:num w:numId="9" w16cid:durableId="87391833">
    <w:abstractNumId w:val="16"/>
  </w:num>
  <w:num w:numId="10" w16cid:durableId="1690595316">
    <w:abstractNumId w:val="13"/>
  </w:num>
  <w:num w:numId="11" w16cid:durableId="346907948">
    <w:abstractNumId w:val="11"/>
  </w:num>
  <w:num w:numId="12" w16cid:durableId="765150509">
    <w:abstractNumId w:val="20"/>
  </w:num>
  <w:num w:numId="13" w16cid:durableId="919756684">
    <w:abstractNumId w:val="10"/>
  </w:num>
  <w:num w:numId="14" w16cid:durableId="1734037292">
    <w:abstractNumId w:val="15"/>
  </w:num>
  <w:num w:numId="15" w16cid:durableId="209999109">
    <w:abstractNumId w:val="7"/>
  </w:num>
  <w:num w:numId="16" w16cid:durableId="682559307">
    <w:abstractNumId w:val="1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72065996">
    <w:abstractNumId w:val="0"/>
  </w:num>
  <w:num w:numId="18" w16cid:durableId="1348487907">
    <w:abstractNumId w:val="8"/>
  </w:num>
  <w:num w:numId="19" w16cid:durableId="1145586672">
    <w:abstractNumId w:val="14"/>
  </w:num>
  <w:num w:numId="20" w16cid:durableId="1627587573">
    <w:abstractNumId w:val="5"/>
  </w:num>
  <w:num w:numId="21" w16cid:durableId="1533152498">
    <w:abstractNumId w:val="2"/>
  </w:num>
  <w:num w:numId="22" w16cid:durableId="1474373398">
    <w:abstractNumId w:val="9"/>
  </w:num>
  <w:num w:numId="23" w16cid:durableId="21007119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70C"/>
    <w:rsid w:val="00003969"/>
    <w:rsid w:val="00013AEF"/>
    <w:rsid w:val="00017243"/>
    <w:rsid w:val="00020F0A"/>
    <w:rsid w:val="00023DDD"/>
    <w:rsid w:val="000365A0"/>
    <w:rsid w:val="00042A0D"/>
    <w:rsid w:val="00060FC6"/>
    <w:rsid w:val="00061FF8"/>
    <w:rsid w:val="000A1CFB"/>
    <w:rsid w:val="000A54C6"/>
    <w:rsid w:val="000A7966"/>
    <w:rsid w:val="000B2DE4"/>
    <w:rsid w:val="000C01D2"/>
    <w:rsid w:val="000C1D91"/>
    <w:rsid w:val="000C56E1"/>
    <w:rsid w:val="000D4B2E"/>
    <w:rsid w:val="000D7115"/>
    <w:rsid w:val="000F0639"/>
    <w:rsid w:val="00101B52"/>
    <w:rsid w:val="00120901"/>
    <w:rsid w:val="00136DA7"/>
    <w:rsid w:val="001453A4"/>
    <w:rsid w:val="0015689F"/>
    <w:rsid w:val="00157B8D"/>
    <w:rsid w:val="001654D9"/>
    <w:rsid w:val="0018358C"/>
    <w:rsid w:val="001907E6"/>
    <w:rsid w:val="00194C8B"/>
    <w:rsid w:val="001A4021"/>
    <w:rsid w:val="001C6BB7"/>
    <w:rsid w:val="001D0F85"/>
    <w:rsid w:val="001D50D1"/>
    <w:rsid w:val="001E3361"/>
    <w:rsid w:val="00202975"/>
    <w:rsid w:val="00206F46"/>
    <w:rsid w:val="00222358"/>
    <w:rsid w:val="00232A76"/>
    <w:rsid w:val="0023450C"/>
    <w:rsid w:val="00266290"/>
    <w:rsid w:val="00277207"/>
    <w:rsid w:val="002B40FF"/>
    <w:rsid w:val="002B5BCB"/>
    <w:rsid w:val="002C4B13"/>
    <w:rsid w:val="002C63BC"/>
    <w:rsid w:val="002D0B3D"/>
    <w:rsid w:val="002D7A69"/>
    <w:rsid w:val="002E4CCA"/>
    <w:rsid w:val="002E6807"/>
    <w:rsid w:val="002F35E4"/>
    <w:rsid w:val="002F6E5D"/>
    <w:rsid w:val="00302B06"/>
    <w:rsid w:val="00302E50"/>
    <w:rsid w:val="00305AA0"/>
    <w:rsid w:val="00307599"/>
    <w:rsid w:val="003174A6"/>
    <w:rsid w:val="00334A0D"/>
    <w:rsid w:val="003418FC"/>
    <w:rsid w:val="00342191"/>
    <w:rsid w:val="00344037"/>
    <w:rsid w:val="0035637F"/>
    <w:rsid w:val="00364DB4"/>
    <w:rsid w:val="00373ACE"/>
    <w:rsid w:val="003762E6"/>
    <w:rsid w:val="00397004"/>
    <w:rsid w:val="00397CE0"/>
    <w:rsid w:val="003A65FB"/>
    <w:rsid w:val="003D25A5"/>
    <w:rsid w:val="003E69E9"/>
    <w:rsid w:val="003F6668"/>
    <w:rsid w:val="004027B5"/>
    <w:rsid w:val="004155C7"/>
    <w:rsid w:val="00430F93"/>
    <w:rsid w:val="0046535D"/>
    <w:rsid w:val="0047161B"/>
    <w:rsid w:val="004A026B"/>
    <w:rsid w:val="004A1380"/>
    <w:rsid w:val="004B09A3"/>
    <w:rsid w:val="004C3D5B"/>
    <w:rsid w:val="004D5015"/>
    <w:rsid w:val="004D5F45"/>
    <w:rsid w:val="004E70F2"/>
    <w:rsid w:val="004F0E96"/>
    <w:rsid w:val="004F306B"/>
    <w:rsid w:val="004F3D4D"/>
    <w:rsid w:val="005037A7"/>
    <w:rsid w:val="00515A74"/>
    <w:rsid w:val="00532AAB"/>
    <w:rsid w:val="00545A08"/>
    <w:rsid w:val="005460A3"/>
    <w:rsid w:val="005547C9"/>
    <w:rsid w:val="005641B7"/>
    <w:rsid w:val="005664FB"/>
    <w:rsid w:val="00571C53"/>
    <w:rsid w:val="00576748"/>
    <w:rsid w:val="0058043E"/>
    <w:rsid w:val="0059394A"/>
    <w:rsid w:val="0059608E"/>
    <w:rsid w:val="005A5450"/>
    <w:rsid w:val="005F4F2E"/>
    <w:rsid w:val="0061691B"/>
    <w:rsid w:val="006318D9"/>
    <w:rsid w:val="0066233F"/>
    <w:rsid w:val="006675E3"/>
    <w:rsid w:val="00683CBE"/>
    <w:rsid w:val="00692C2A"/>
    <w:rsid w:val="00695C8E"/>
    <w:rsid w:val="006B1DAD"/>
    <w:rsid w:val="006C1D82"/>
    <w:rsid w:val="006E7348"/>
    <w:rsid w:val="006F0E3A"/>
    <w:rsid w:val="006F548E"/>
    <w:rsid w:val="00705035"/>
    <w:rsid w:val="00705854"/>
    <w:rsid w:val="007267BE"/>
    <w:rsid w:val="0073458B"/>
    <w:rsid w:val="00743C35"/>
    <w:rsid w:val="007523B8"/>
    <w:rsid w:val="0075538E"/>
    <w:rsid w:val="00760512"/>
    <w:rsid w:val="00762E37"/>
    <w:rsid w:val="00795749"/>
    <w:rsid w:val="007A64AC"/>
    <w:rsid w:val="007C21C6"/>
    <w:rsid w:val="007C299D"/>
    <w:rsid w:val="007C6AA6"/>
    <w:rsid w:val="007D5C02"/>
    <w:rsid w:val="00803013"/>
    <w:rsid w:val="00813C05"/>
    <w:rsid w:val="00820A13"/>
    <w:rsid w:val="0082364C"/>
    <w:rsid w:val="008353E3"/>
    <w:rsid w:val="00843053"/>
    <w:rsid w:val="00844F37"/>
    <w:rsid w:val="0085576D"/>
    <w:rsid w:val="00864034"/>
    <w:rsid w:val="00870CEB"/>
    <w:rsid w:val="00871293"/>
    <w:rsid w:val="00874A9F"/>
    <w:rsid w:val="00874CFF"/>
    <w:rsid w:val="00883416"/>
    <w:rsid w:val="00887AE3"/>
    <w:rsid w:val="00896403"/>
    <w:rsid w:val="00896E48"/>
    <w:rsid w:val="008A277E"/>
    <w:rsid w:val="008A2B14"/>
    <w:rsid w:val="008A4207"/>
    <w:rsid w:val="008A62E1"/>
    <w:rsid w:val="008B4EDE"/>
    <w:rsid w:val="008C28C8"/>
    <w:rsid w:val="008C4CD8"/>
    <w:rsid w:val="008E5E24"/>
    <w:rsid w:val="008E6A1A"/>
    <w:rsid w:val="009050BE"/>
    <w:rsid w:val="00907483"/>
    <w:rsid w:val="009273CB"/>
    <w:rsid w:val="0093153F"/>
    <w:rsid w:val="00933C1C"/>
    <w:rsid w:val="00934048"/>
    <w:rsid w:val="009364F2"/>
    <w:rsid w:val="00953B8D"/>
    <w:rsid w:val="00960F77"/>
    <w:rsid w:val="009715A6"/>
    <w:rsid w:val="00996D7E"/>
    <w:rsid w:val="009A09CF"/>
    <w:rsid w:val="009C5D8B"/>
    <w:rsid w:val="009C6A3E"/>
    <w:rsid w:val="009D3594"/>
    <w:rsid w:val="009D795E"/>
    <w:rsid w:val="009E0FD1"/>
    <w:rsid w:val="009F76E9"/>
    <w:rsid w:val="00A0399A"/>
    <w:rsid w:val="00A03C4B"/>
    <w:rsid w:val="00A12802"/>
    <w:rsid w:val="00A26575"/>
    <w:rsid w:val="00A42722"/>
    <w:rsid w:val="00A42938"/>
    <w:rsid w:val="00A44531"/>
    <w:rsid w:val="00A50BE2"/>
    <w:rsid w:val="00A62F12"/>
    <w:rsid w:val="00A74D6B"/>
    <w:rsid w:val="00A77496"/>
    <w:rsid w:val="00A9053A"/>
    <w:rsid w:val="00AB4795"/>
    <w:rsid w:val="00AB735D"/>
    <w:rsid w:val="00AE1097"/>
    <w:rsid w:val="00AE381C"/>
    <w:rsid w:val="00B02F99"/>
    <w:rsid w:val="00B06F2B"/>
    <w:rsid w:val="00B136B8"/>
    <w:rsid w:val="00B2001E"/>
    <w:rsid w:val="00B25947"/>
    <w:rsid w:val="00B34A03"/>
    <w:rsid w:val="00B3779E"/>
    <w:rsid w:val="00B474EF"/>
    <w:rsid w:val="00B5201E"/>
    <w:rsid w:val="00B63704"/>
    <w:rsid w:val="00B72937"/>
    <w:rsid w:val="00B82E22"/>
    <w:rsid w:val="00B83912"/>
    <w:rsid w:val="00B87BE1"/>
    <w:rsid w:val="00B9595E"/>
    <w:rsid w:val="00BA3155"/>
    <w:rsid w:val="00BA47E4"/>
    <w:rsid w:val="00BA7C58"/>
    <w:rsid w:val="00BB0522"/>
    <w:rsid w:val="00BB2853"/>
    <w:rsid w:val="00BC5D32"/>
    <w:rsid w:val="00BE600E"/>
    <w:rsid w:val="00BE6194"/>
    <w:rsid w:val="00BF0433"/>
    <w:rsid w:val="00C052AA"/>
    <w:rsid w:val="00C052C5"/>
    <w:rsid w:val="00C2705D"/>
    <w:rsid w:val="00C52EFB"/>
    <w:rsid w:val="00C75E85"/>
    <w:rsid w:val="00C8015C"/>
    <w:rsid w:val="00C860F7"/>
    <w:rsid w:val="00C906EB"/>
    <w:rsid w:val="00C940FE"/>
    <w:rsid w:val="00CA4104"/>
    <w:rsid w:val="00CD235C"/>
    <w:rsid w:val="00CD5077"/>
    <w:rsid w:val="00CD62BB"/>
    <w:rsid w:val="00CE4BF9"/>
    <w:rsid w:val="00CE662B"/>
    <w:rsid w:val="00D211DA"/>
    <w:rsid w:val="00D31A9B"/>
    <w:rsid w:val="00D52ABA"/>
    <w:rsid w:val="00D56728"/>
    <w:rsid w:val="00D6070C"/>
    <w:rsid w:val="00D65DE6"/>
    <w:rsid w:val="00D93D24"/>
    <w:rsid w:val="00DB16C3"/>
    <w:rsid w:val="00DC487D"/>
    <w:rsid w:val="00DE6605"/>
    <w:rsid w:val="00DF6533"/>
    <w:rsid w:val="00E07CB1"/>
    <w:rsid w:val="00E1239E"/>
    <w:rsid w:val="00E26282"/>
    <w:rsid w:val="00E326ED"/>
    <w:rsid w:val="00E52724"/>
    <w:rsid w:val="00E72560"/>
    <w:rsid w:val="00E76F98"/>
    <w:rsid w:val="00E95AAF"/>
    <w:rsid w:val="00EA0035"/>
    <w:rsid w:val="00EA0A4E"/>
    <w:rsid w:val="00EB4506"/>
    <w:rsid w:val="00ED2919"/>
    <w:rsid w:val="00ED50D9"/>
    <w:rsid w:val="00ED6219"/>
    <w:rsid w:val="00EE4FF0"/>
    <w:rsid w:val="00EF2734"/>
    <w:rsid w:val="00EF7C5E"/>
    <w:rsid w:val="00F15C9D"/>
    <w:rsid w:val="00F17D6A"/>
    <w:rsid w:val="00F47BB9"/>
    <w:rsid w:val="00F52A23"/>
    <w:rsid w:val="00F5712D"/>
    <w:rsid w:val="00F6763D"/>
    <w:rsid w:val="00F705E3"/>
    <w:rsid w:val="00F824D7"/>
    <w:rsid w:val="00F8576F"/>
    <w:rsid w:val="00FB2C82"/>
    <w:rsid w:val="00FC49AC"/>
    <w:rsid w:val="00FF3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style="mso-rotate-with-shape:t"/>
    </o:shapedefaults>
    <o:shapelayout v:ext="edit">
      <o:idmap v:ext="edit" data="1"/>
    </o:shapelayout>
  </w:shapeDefaults>
  <w:decimalSymbol w:val="."/>
  <w:listSeparator w:val=","/>
  <w14:docId w14:val="05D7BA09"/>
  <w15:docId w15:val="{42F8E26B-B5DE-4BEE-8306-08539366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35C"/>
    <w:pPr>
      <w:spacing w:after="200" w:line="276" w:lineRule="auto"/>
    </w:pPr>
    <w:rPr>
      <w:rFonts w:ascii="Times New Roman" w:hAnsi="Times New Roman"/>
      <w:b/>
      <w:sz w:val="24"/>
      <w:szCs w:val="22"/>
    </w:rPr>
  </w:style>
  <w:style w:type="paragraph" w:styleId="Heading1">
    <w:name w:val="heading 1"/>
    <w:basedOn w:val="Normal"/>
    <w:next w:val="Normal"/>
    <w:link w:val="Heading1Char"/>
    <w:uiPriority w:val="9"/>
    <w:qFormat/>
    <w:rsid w:val="007C6AA6"/>
    <w:pPr>
      <w:keepNext/>
      <w:keepLines/>
      <w:spacing w:before="480" w:after="0"/>
      <w:jc w:val="both"/>
      <w:outlineLvl w:val="0"/>
    </w:pPr>
    <w:rPr>
      <w:rFonts w:eastAsia="Times New Roman"/>
      <w:bCs/>
      <w:sz w:val="28"/>
      <w:szCs w:val="28"/>
    </w:rPr>
  </w:style>
  <w:style w:type="paragraph" w:styleId="Heading2">
    <w:name w:val="heading 2"/>
    <w:basedOn w:val="Normal"/>
    <w:next w:val="Normal"/>
    <w:link w:val="Heading2Char"/>
    <w:uiPriority w:val="9"/>
    <w:unhideWhenUsed/>
    <w:qFormat/>
    <w:rsid w:val="007C6AA6"/>
    <w:pPr>
      <w:keepNext/>
      <w:keepLines/>
      <w:spacing w:before="200" w:after="0"/>
      <w:jc w:val="center"/>
      <w:outlineLvl w:val="1"/>
    </w:pPr>
    <w:rPr>
      <w:rFonts w:eastAsia="Times New Roman"/>
      <w:bCs/>
      <w:sz w:val="32"/>
      <w:szCs w:val="26"/>
    </w:rPr>
  </w:style>
  <w:style w:type="paragraph" w:styleId="Heading3">
    <w:name w:val="heading 3"/>
    <w:basedOn w:val="Normal"/>
    <w:next w:val="Normal"/>
    <w:link w:val="Heading3Char"/>
    <w:uiPriority w:val="9"/>
    <w:semiHidden/>
    <w:unhideWhenUsed/>
    <w:qFormat/>
    <w:rsid w:val="0073458B"/>
    <w:pPr>
      <w:keepNext/>
      <w:spacing w:before="240" w:after="60"/>
      <w:outlineLvl w:val="2"/>
    </w:pPr>
    <w:rPr>
      <w:rFonts w:ascii="Cambria" w:eastAsia="Times New Roman" w:hAnsi="Cambria"/>
      <w:b w:val="0"/>
      <w:bCs/>
      <w:sz w:val="26"/>
      <w:szCs w:val="26"/>
    </w:rPr>
  </w:style>
  <w:style w:type="paragraph" w:styleId="Heading4">
    <w:name w:val="heading 4"/>
    <w:basedOn w:val="Normal"/>
    <w:next w:val="Normal"/>
    <w:link w:val="Heading4Char"/>
    <w:uiPriority w:val="9"/>
    <w:semiHidden/>
    <w:unhideWhenUsed/>
    <w:qFormat/>
    <w:rsid w:val="0073458B"/>
    <w:pPr>
      <w:keepNext/>
      <w:spacing w:before="240" w:after="60"/>
      <w:outlineLvl w:val="3"/>
    </w:pPr>
    <w:rPr>
      <w:rFonts w:ascii="Calibri" w:eastAsia="Times New Roman" w:hAnsi="Calibri"/>
      <w:b w:val="0"/>
      <w:bCs/>
      <w:sz w:val="28"/>
      <w:szCs w:val="28"/>
    </w:rPr>
  </w:style>
  <w:style w:type="paragraph" w:styleId="Heading5">
    <w:name w:val="heading 5"/>
    <w:basedOn w:val="Normal"/>
    <w:next w:val="Normal"/>
    <w:link w:val="Heading5Char"/>
    <w:uiPriority w:val="9"/>
    <w:semiHidden/>
    <w:unhideWhenUsed/>
    <w:qFormat/>
    <w:rsid w:val="0073458B"/>
    <w:pPr>
      <w:spacing w:before="240" w:after="60"/>
      <w:outlineLvl w:val="4"/>
    </w:pPr>
    <w:rPr>
      <w:rFonts w:ascii="Calibri" w:eastAsia="Times New Roman" w:hAnsi="Calibri"/>
      <w:b w:val="0"/>
      <w:bCs/>
      <w:i/>
      <w:iCs/>
      <w:sz w:val="26"/>
      <w:szCs w:val="26"/>
    </w:rPr>
  </w:style>
  <w:style w:type="paragraph" w:styleId="Heading6">
    <w:name w:val="heading 6"/>
    <w:basedOn w:val="Normal"/>
    <w:next w:val="Normal"/>
    <w:link w:val="Heading6Char"/>
    <w:uiPriority w:val="9"/>
    <w:semiHidden/>
    <w:unhideWhenUsed/>
    <w:qFormat/>
    <w:rsid w:val="0073458B"/>
    <w:pPr>
      <w:spacing w:before="240" w:after="60"/>
      <w:outlineLvl w:val="5"/>
    </w:pPr>
    <w:rPr>
      <w:rFonts w:ascii="Calibri" w:eastAsia="Times New Roman" w:hAnsi="Calibri"/>
      <w:b w:val="0"/>
      <w:bCs/>
    </w:rPr>
  </w:style>
  <w:style w:type="paragraph" w:styleId="Heading7">
    <w:name w:val="heading 7"/>
    <w:basedOn w:val="Normal"/>
    <w:next w:val="Normal"/>
    <w:link w:val="Heading7Char"/>
    <w:uiPriority w:val="9"/>
    <w:semiHidden/>
    <w:unhideWhenUsed/>
    <w:qFormat/>
    <w:rsid w:val="0073458B"/>
    <w:p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73458B"/>
    <w:p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73458B"/>
    <w:p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AA6"/>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7C6AA6"/>
    <w:rPr>
      <w:rFonts w:ascii="Times New Roman" w:eastAsia="Times New Roman" w:hAnsi="Times New Roman" w:cs="Times New Roman"/>
      <w:b/>
      <w:bCs/>
      <w:sz w:val="32"/>
      <w:szCs w:val="26"/>
    </w:rPr>
  </w:style>
  <w:style w:type="paragraph" w:styleId="NoSpacing">
    <w:name w:val="No Spacing"/>
    <w:uiPriority w:val="1"/>
    <w:qFormat/>
    <w:rsid w:val="007C6AA6"/>
    <w:pPr>
      <w:spacing w:line="480" w:lineRule="auto"/>
      <w:jc w:val="both"/>
    </w:pPr>
    <w:rPr>
      <w:rFonts w:ascii="Times New Roman" w:hAnsi="Times New Roman"/>
      <w:sz w:val="24"/>
      <w:szCs w:val="22"/>
    </w:rPr>
  </w:style>
  <w:style w:type="paragraph" w:styleId="ListParagraph">
    <w:name w:val="List Paragraph"/>
    <w:basedOn w:val="Normal"/>
    <w:uiPriority w:val="34"/>
    <w:qFormat/>
    <w:rsid w:val="0046535D"/>
    <w:pPr>
      <w:ind w:left="720"/>
      <w:contextualSpacing/>
    </w:pPr>
  </w:style>
  <w:style w:type="paragraph" w:styleId="BodyText">
    <w:name w:val="Body Text"/>
    <w:basedOn w:val="Normal"/>
    <w:link w:val="BodyTextChar"/>
    <w:rsid w:val="0046535D"/>
    <w:pPr>
      <w:spacing w:after="120" w:line="240" w:lineRule="auto"/>
    </w:pPr>
    <w:rPr>
      <w:rFonts w:eastAsia="Times New Roman"/>
      <w:szCs w:val="24"/>
    </w:rPr>
  </w:style>
  <w:style w:type="character" w:customStyle="1" w:styleId="BodyTextChar">
    <w:name w:val="Body Text Char"/>
    <w:basedOn w:val="DefaultParagraphFont"/>
    <w:link w:val="BodyText"/>
    <w:rsid w:val="0046535D"/>
    <w:rPr>
      <w:rFonts w:ascii="Times New Roman" w:eastAsia="Times New Roman" w:hAnsi="Times New Roman"/>
      <w:sz w:val="24"/>
      <w:szCs w:val="24"/>
    </w:rPr>
  </w:style>
  <w:style w:type="character" w:customStyle="1" w:styleId="Heading3Char">
    <w:name w:val="Heading 3 Char"/>
    <w:basedOn w:val="DefaultParagraphFont"/>
    <w:link w:val="Heading3"/>
    <w:uiPriority w:val="9"/>
    <w:semiHidden/>
    <w:rsid w:val="0073458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73458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73458B"/>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73458B"/>
    <w:rPr>
      <w:rFonts w:ascii="Calibri" w:eastAsia="Times New Roman" w:hAnsi="Calibri" w:cs="Times New Roman"/>
      <w:b/>
      <w:bCs/>
      <w:sz w:val="22"/>
      <w:szCs w:val="22"/>
    </w:rPr>
  </w:style>
  <w:style w:type="character" w:customStyle="1" w:styleId="Heading7Char">
    <w:name w:val="Heading 7 Char"/>
    <w:basedOn w:val="DefaultParagraphFont"/>
    <w:link w:val="Heading7"/>
    <w:uiPriority w:val="9"/>
    <w:semiHidden/>
    <w:rsid w:val="0073458B"/>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73458B"/>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73458B"/>
    <w:rPr>
      <w:rFonts w:ascii="Cambria" w:eastAsia="Times New Roman" w:hAnsi="Cambria" w:cs="Times New Roman"/>
      <w:sz w:val="22"/>
      <w:szCs w:val="22"/>
    </w:rPr>
  </w:style>
  <w:style w:type="character" w:customStyle="1" w:styleId="normaltextbox">
    <w:name w:val="normaltextbox"/>
    <w:basedOn w:val="DefaultParagraphFont"/>
    <w:rsid w:val="005A5450"/>
  </w:style>
  <w:style w:type="paragraph" w:styleId="NormalWeb">
    <w:name w:val="Normal (Web)"/>
    <w:basedOn w:val="Normal"/>
    <w:uiPriority w:val="99"/>
    <w:rsid w:val="005A5450"/>
    <w:pPr>
      <w:spacing w:before="100" w:beforeAutospacing="1" w:after="100" w:afterAutospacing="1" w:line="240" w:lineRule="auto"/>
    </w:pPr>
    <w:rPr>
      <w:rFonts w:eastAsia="Times New Roman"/>
      <w:szCs w:val="24"/>
    </w:rPr>
  </w:style>
  <w:style w:type="paragraph" w:styleId="Header">
    <w:name w:val="header"/>
    <w:basedOn w:val="Normal"/>
    <w:link w:val="HeaderChar"/>
    <w:uiPriority w:val="99"/>
    <w:unhideWhenUsed/>
    <w:rsid w:val="00344037"/>
    <w:pPr>
      <w:tabs>
        <w:tab w:val="center" w:pos="4680"/>
        <w:tab w:val="right" w:pos="9360"/>
      </w:tabs>
    </w:pPr>
  </w:style>
  <w:style w:type="character" w:customStyle="1" w:styleId="HeaderChar">
    <w:name w:val="Header Char"/>
    <w:basedOn w:val="DefaultParagraphFont"/>
    <w:link w:val="Header"/>
    <w:uiPriority w:val="99"/>
    <w:rsid w:val="00344037"/>
    <w:rPr>
      <w:sz w:val="22"/>
      <w:szCs w:val="22"/>
    </w:rPr>
  </w:style>
  <w:style w:type="paragraph" w:styleId="Footer">
    <w:name w:val="footer"/>
    <w:basedOn w:val="Normal"/>
    <w:link w:val="FooterChar"/>
    <w:uiPriority w:val="99"/>
    <w:unhideWhenUsed/>
    <w:rsid w:val="00344037"/>
    <w:pPr>
      <w:tabs>
        <w:tab w:val="center" w:pos="4680"/>
        <w:tab w:val="right" w:pos="9360"/>
      </w:tabs>
    </w:pPr>
  </w:style>
  <w:style w:type="character" w:customStyle="1" w:styleId="FooterChar">
    <w:name w:val="Footer Char"/>
    <w:basedOn w:val="DefaultParagraphFont"/>
    <w:link w:val="Footer"/>
    <w:uiPriority w:val="99"/>
    <w:rsid w:val="00344037"/>
    <w:rPr>
      <w:sz w:val="22"/>
      <w:szCs w:val="22"/>
    </w:rPr>
  </w:style>
  <w:style w:type="paragraph" w:styleId="BalloonText">
    <w:name w:val="Balloon Text"/>
    <w:basedOn w:val="Normal"/>
    <w:link w:val="BalloonTextChar"/>
    <w:uiPriority w:val="99"/>
    <w:semiHidden/>
    <w:unhideWhenUsed/>
    <w:rsid w:val="008236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64C"/>
    <w:rPr>
      <w:rFonts w:ascii="Tahoma" w:hAnsi="Tahoma" w:cs="Tahoma"/>
      <w:sz w:val="16"/>
      <w:szCs w:val="16"/>
    </w:rPr>
  </w:style>
  <w:style w:type="character" w:styleId="Hyperlink">
    <w:name w:val="Hyperlink"/>
    <w:basedOn w:val="DefaultParagraphFont"/>
    <w:uiPriority w:val="99"/>
    <w:semiHidden/>
    <w:unhideWhenUsed/>
    <w:rsid w:val="00B136B8"/>
    <w:rPr>
      <w:color w:val="0000FF"/>
      <w:u w:val="single"/>
    </w:rPr>
  </w:style>
  <w:style w:type="paragraph" w:styleId="Revision">
    <w:name w:val="Revision"/>
    <w:hidden/>
    <w:uiPriority w:val="99"/>
    <w:semiHidden/>
    <w:rsid w:val="009A09CF"/>
    <w:rPr>
      <w:rFonts w:ascii="Times New Roman" w:hAnsi="Times New Roman"/>
      <w:b/>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3877">
      <w:bodyDiv w:val="1"/>
      <w:marLeft w:val="0"/>
      <w:marRight w:val="0"/>
      <w:marTop w:val="0"/>
      <w:marBottom w:val="0"/>
      <w:divBdr>
        <w:top w:val="none" w:sz="0" w:space="0" w:color="auto"/>
        <w:left w:val="none" w:sz="0" w:space="0" w:color="auto"/>
        <w:bottom w:val="none" w:sz="0" w:space="0" w:color="auto"/>
        <w:right w:val="none" w:sz="0" w:space="0" w:color="auto"/>
      </w:divBdr>
      <w:divsChild>
        <w:div w:id="1160537077">
          <w:marLeft w:val="0"/>
          <w:marRight w:val="0"/>
          <w:marTop w:val="0"/>
          <w:marBottom w:val="0"/>
          <w:divBdr>
            <w:top w:val="none" w:sz="0" w:space="0" w:color="auto"/>
            <w:left w:val="none" w:sz="0" w:space="0" w:color="auto"/>
            <w:bottom w:val="none" w:sz="0" w:space="0" w:color="auto"/>
            <w:right w:val="none" w:sz="0" w:space="0" w:color="auto"/>
          </w:divBdr>
        </w:div>
        <w:div w:id="1261716458">
          <w:marLeft w:val="0"/>
          <w:marRight w:val="0"/>
          <w:marTop w:val="0"/>
          <w:marBottom w:val="0"/>
          <w:divBdr>
            <w:top w:val="none" w:sz="0" w:space="0" w:color="auto"/>
            <w:left w:val="none" w:sz="0" w:space="0" w:color="auto"/>
            <w:bottom w:val="none" w:sz="0" w:space="0" w:color="auto"/>
            <w:right w:val="none" w:sz="0" w:space="0" w:color="auto"/>
          </w:divBdr>
        </w:div>
        <w:div w:id="161940588">
          <w:marLeft w:val="0"/>
          <w:marRight w:val="0"/>
          <w:marTop w:val="0"/>
          <w:marBottom w:val="0"/>
          <w:divBdr>
            <w:top w:val="none" w:sz="0" w:space="0" w:color="auto"/>
            <w:left w:val="none" w:sz="0" w:space="0" w:color="auto"/>
            <w:bottom w:val="none" w:sz="0" w:space="0" w:color="auto"/>
            <w:right w:val="none" w:sz="0" w:space="0" w:color="auto"/>
          </w:divBdr>
        </w:div>
        <w:div w:id="913901058">
          <w:marLeft w:val="0"/>
          <w:marRight w:val="0"/>
          <w:marTop w:val="0"/>
          <w:marBottom w:val="0"/>
          <w:divBdr>
            <w:top w:val="none" w:sz="0" w:space="0" w:color="auto"/>
            <w:left w:val="none" w:sz="0" w:space="0" w:color="auto"/>
            <w:bottom w:val="none" w:sz="0" w:space="0" w:color="auto"/>
            <w:right w:val="none" w:sz="0" w:space="0" w:color="auto"/>
          </w:divBdr>
        </w:div>
        <w:div w:id="2138833523">
          <w:marLeft w:val="0"/>
          <w:marRight w:val="0"/>
          <w:marTop w:val="0"/>
          <w:marBottom w:val="0"/>
          <w:divBdr>
            <w:top w:val="none" w:sz="0" w:space="0" w:color="auto"/>
            <w:left w:val="none" w:sz="0" w:space="0" w:color="auto"/>
            <w:bottom w:val="none" w:sz="0" w:space="0" w:color="auto"/>
            <w:right w:val="none" w:sz="0" w:space="0" w:color="auto"/>
          </w:divBdr>
        </w:div>
        <w:div w:id="1939216274">
          <w:marLeft w:val="0"/>
          <w:marRight w:val="0"/>
          <w:marTop w:val="0"/>
          <w:marBottom w:val="0"/>
          <w:divBdr>
            <w:top w:val="none" w:sz="0" w:space="0" w:color="auto"/>
            <w:left w:val="none" w:sz="0" w:space="0" w:color="auto"/>
            <w:bottom w:val="none" w:sz="0" w:space="0" w:color="auto"/>
            <w:right w:val="none" w:sz="0" w:space="0" w:color="auto"/>
          </w:divBdr>
        </w:div>
        <w:div w:id="1305430130">
          <w:marLeft w:val="0"/>
          <w:marRight w:val="0"/>
          <w:marTop w:val="0"/>
          <w:marBottom w:val="0"/>
          <w:divBdr>
            <w:top w:val="none" w:sz="0" w:space="0" w:color="auto"/>
            <w:left w:val="none" w:sz="0" w:space="0" w:color="auto"/>
            <w:bottom w:val="none" w:sz="0" w:space="0" w:color="auto"/>
            <w:right w:val="none" w:sz="0" w:space="0" w:color="auto"/>
          </w:divBdr>
        </w:div>
        <w:div w:id="1293906873">
          <w:marLeft w:val="0"/>
          <w:marRight w:val="0"/>
          <w:marTop w:val="0"/>
          <w:marBottom w:val="0"/>
          <w:divBdr>
            <w:top w:val="none" w:sz="0" w:space="0" w:color="auto"/>
            <w:left w:val="none" w:sz="0" w:space="0" w:color="auto"/>
            <w:bottom w:val="none" w:sz="0" w:space="0" w:color="auto"/>
            <w:right w:val="none" w:sz="0" w:space="0" w:color="auto"/>
          </w:divBdr>
        </w:div>
        <w:div w:id="634454683">
          <w:marLeft w:val="0"/>
          <w:marRight w:val="0"/>
          <w:marTop w:val="0"/>
          <w:marBottom w:val="0"/>
          <w:divBdr>
            <w:top w:val="none" w:sz="0" w:space="0" w:color="auto"/>
            <w:left w:val="none" w:sz="0" w:space="0" w:color="auto"/>
            <w:bottom w:val="none" w:sz="0" w:space="0" w:color="auto"/>
            <w:right w:val="none" w:sz="0" w:space="0" w:color="auto"/>
          </w:divBdr>
        </w:div>
        <w:div w:id="1986737362">
          <w:marLeft w:val="0"/>
          <w:marRight w:val="0"/>
          <w:marTop w:val="0"/>
          <w:marBottom w:val="0"/>
          <w:divBdr>
            <w:top w:val="none" w:sz="0" w:space="0" w:color="auto"/>
            <w:left w:val="none" w:sz="0" w:space="0" w:color="auto"/>
            <w:bottom w:val="none" w:sz="0" w:space="0" w:color="auto"/>
            <w:right w:val="none" w:sz="0" w:space="0" w:color="auto"/>
          </w:divBdr>
        </w:div>
        <w:div w:id="1794907048">
          <w:marLeft w:val="0"/>
          <w:marRight w:val="0"/>
          <w:marTop w:val="0"/>
          <w:marBottom w:val="0"/>
          <w:divBdr>
            <w:top w:val="none" w:sz="0" w:space="0" w:color="auto"/>
            <w:left w:val="none" w:sz="0" w:space="0" w:color="auto"/>
            <w:bottom w:val="none" w:sz="0" w:space="0" w:color="auto"/>
            <w:right w:val="none" w:sz="0" w:space="0" w:color="auto"/>
          </w:divBdr>
        </w:div>
      </w:divsChild>
    </w:div>
    <w:div w:id="166021495">
      <w:bodyDiv w:val="1"/>
      <w:marLeft w:val="0"/>
      <w:marRight w:val="0"/>
      <w:marTop w:val="0"/>
      <w:marBottom w:val="0"/>
      <w:divBdr>
        <w:top w:val="none" w:sz="0" w:space="0" w:color="auto"/>
        <w:left w:val="none" w:sz="0" w:space="0" w:color="auto"/>
        <w:bottom w:val="none" w:sz="0" w:space="0" w:color="auto"/>
        <w:right w:val="none" w:sz="0" w:space="0" w:color="auto"/>
      </w:divBdr>
    </w:div>
    <w:div w:id="282351791">
      <w:bodyDiv w:val="1"/>
      <w:marLeft w:val="0"/>
      <w:marRight w:val="0"/>
      <w:marTop w:val="0"/>
      <w:marBottom w:val="0"/>
      <w:divBdr>
        <w:top w:val="none" w:sz="0" w:space="0" w:color="auto"/>
        <w:left w:val="none" w:sz="0" w:space="0" w:color="auto"/>
        <w:bottom w:val="none" w:sz="0" w:space="0" w:color="auto"/>
        <w:right w:val="none" w:sz="0" w:space="0" w:color="auto"/>
      </w:divBdr>
      <w:divsChild>
        <w:div w:id="231743124">
          <w:marLeft w:val="0"/>
          <w:marRight w:val="0"/>
          <w:marTop w:val="0"/>
          <w:marBottom w:val="0"/>
          <w:divBdr>
            <w:top w:val="none" w:sz="0" w:space="0" w:color="auto"/>
            <w:left w:val="none" w:sz="0" w:space="0" w:color="auto"/>
            <w:bottom w:val="none" w:sz="0" w:space="0" w:color="auto"/>
            <w:right w:val="none" w:sz="0" w:space="0" w:color="auto"/>
          </w:divBdr>
        </w:div>
        <w:div w:id="515774131">
          <w:marLeft w:val="0"/>
          <w:marRight w:val="0"/>
          <w:marTop w:val="0"/>
          <w:marBottom w:val="0"/>
          <w:divBdr>
            <w:top w:val="none" w:sz="0" w:space="0" w:color="auto"/>
            <w:left w:val="none" w:sz="0" w:space="0" w:color="auto"/>
            <w:bottom w:val="none" w:sz="0" w:space="0" w:color="auto"/>
            <w:right w:val="none" w:sz="0" w:space="0" w:color="auto"/>
          </w:divBdr>
        </w:div>
        <w:div w:id="1360006871">
          <w:marLeft w:val="0"/>
          <w:marRight w:val="0"/>
          <w:marTop w:val="0"/>
          <w:marBottom w:val="0"/>
          <w:divBdr>
            <w:top w:val="none" w:sz="0" w:space="0" w:color="auto"/>
            <w:left w:val="none" w:sz="0" w:space="0" w:color="auto"/>
            <w:bottom w:val="none" w:sz="0" w:space="0" w:color="auto"/>
            <w:right w:val="none" w:sz="0" w:space="0" w:color="auto"/>
          </w:divBdr>
        </w:div>
        <w:div w:id="1354183610">
          <w:marLeft w:val="0"/>
          <w:marRight w:val="0"/>
          <w:marTop w:val="0"/>
          <w:marBottom w:val="0"/>
          <w:divBdr>
            <w:top w:val="none" w:sz="0" w:space="0" w:color="auto"/>
            <w:left w:val="none" w:sz="0" w:space="0" w:color="auto"/>
            <w:bottom w:val="none" w:sz="0" w:space="0" w:color="auto"/>
            <w:right w:val="none" w:sz="0" w:space="0" w:color="auto"/>
          </w:divBdr>
        </w:div>
        <w:div w:id="2108379518">
          <w:marLeft w:val="0"/>
          <w:marRight w:val="0"/>
          <w:marTop w:val="0"/>
          <w:marBottom w:val="0"/>
          <w:divBdr>
            <w:top w:val="none" w:sz="0" w:space="0" w:color="auto"/>
            <w:left w:val="none" w:sz="0" w:space="0" w:color="auto"/>
            <w:bottom w:val="none" w:sz="0" w:space="0" w:color="auto"/>
            <w:right w:val="none" w:sz="0" w:space="0" w:color="auto"/>
          </w:divBdr>
        </w:div>
        <w:div w:id="1795438446">
          <w:marLeft w:val="0"/>
          <w:marRight w:val="0"/>
          <w:marTop w:val="0"/>
          <w:marBottom w:val="0"/>
          <w:divBdr>
            <w:top w:val="none" w:sz="0" w:space="0" w:color="auto"/>
            <w:left w:val="none" w:sz="0" w:space="0" w:color="auto"/>
            <w:bottom w:val="none" w:sz="0" w:space="0" w:color="auto"/>
            <w:right w:val="none" w:sz="0" w:space="0" w:color="auto"/>
          </w:divBdr>
        </w:div>
        <w:div w:id="345908502">
          <w:marLeft w:val="0"/>
          <w:marRight w:val="0"/>
          <w:marTop w:val="0"/>
          <w:marBottom w:val="0"/>
          <w:divBdr>
            <w:top w:val="none" w:sz="0" w:space="0" w:color="auto"/>
            <w:left w:val="none" w:sz="0" w:space="0" w:color="auto"/>
            <w:bottom w:val="none" w:sz="0" w:space="0" w:color="auto"/>
            <w:right w:val="none" w:sz="0" w:space="0" w:color="auto"/>
          </w:divBdr>
        </w:div>
        <w:div w:id="1647970737">
          <w:marLeft w:val="0"/>
          <w:marRight w:val="0"/>
          <w:marTop w:val="0"/>
          <w:marBottom w:val="0"/>
          <w:divBdr>
            <w:top w:val="none" w:sz="0" w:space="0" w:color="auto"/>
            <w:left w:val="none" w:sz="0" w:space="0" w:color="auto"/>
            <w:bottom w:val="none" w:sz="0" w:space="0" w:color="auto"/>
            <w:right w:val="none" w:sz="0" w:space="0" w:color="auto"/>
          </w:divBdr>
        </w:div>
        <w:div w:id="1133325269">
          <w:marLeft w:val="0"/>
          <w:marRight w:val="0"/>
          <w:marTop w:val="0"/>
          <w:marBottom w:val="0"/>
          <w:divBdr>
            <w:top w:val="none" w:sz="0" w:space="0" w:color="auto"/>
            <w:left w:val="none" w:sz="0" w:space="0" w:color="auto"/>
            <w:bottom w:val="none" w:sz="0" w:space="0" w:color="auto"/>
            <w:right w:val="none" w:sz="0" w:space="0" w:color="auto"/>
          </w:divBdr>
        </w:div>
        <w:div w:id="563757606">
          <w:marLeft w:val="0"/>
          <w:marRight w:val="0"/>
          <w:marTop w:val="0"/>
          <w:marBottom w:val="0"/>
          <w:divBdr>
            <w:top w:val="none" w:sz="0" w:space="0" w:color="auto"/>
            <w:left w:val="none" w:sz="0" w:space="0" w:color="auto"/>
            <w:bottom w:val="none" w:sz="0" w:space="0" w:color="auto"/>
            <w:right w:val="none" w:sz="0" w:space="0" w:color="auto"/>
          </w:divBdr>
        </w:div>
        <w:div w:id="1408571120">
          <w:marLeft w:val="0"/>
          <w:marRight w:val="0"/>
          <w:marTop w:val="0"/>
          <w:marBottom w:val="0"/>
          <w:divBdr>
            <w:top w:val="none" w:sz="0" w:space="0" w:color="auto"/>
            <w:left w:val="none" w:sz="0" w:space="0" w:color="auto"/>
            <w:bottom w:val="none" w:sz="0" w:space="0" w:color="auto"/>
            <w:right w:val="none" w:sz="0" w:space="0" w:color="auto"/>
          </w:divBdr>
        </w:div>
        <w:div w:id="1956597966">
          <w:marLeft w:val="0"/>
          <w:marRight w:val="0"/>
          <w:marTop w:val="0"/>
          <w:marBottom w:val="0"/>
          <w:divBdr>
            <w:top w:val="none" w:sz="0" w:space="0" w:color="auto"/>
            <w:left w:val="none" w:sz="0" w:space="0" w:color="auto"/>
            <w:bottom w:val="none" w:sz="0" w:space="0" w:color="auto"/>
            <w:right w:val="none" w:sz="0" w:space="0" w:color="auto"/>
          </w:divBdr>
        </w:div>
        <w:div w:id="397944920">
          <w:marLeft w:val="0"/>
          <w:marRight w:val="0"/>
          <w:marTop w:val="0"/>
          <w:marBottom w:val="0"/>
          <w:divBdr>
            <w:top w:val="none" w:sz="0" w:space="0" w:color="auto"/>
            <w:left w:val="none" w:sz="0" w:space="0" w:color="auto"/>
            <w:bottom w:val="none" w:sz="0" w:space="0" w:color="auto"/>
            <w:right w:val="none" w:sz="0" w:space="0" w:color="auto"/>
          </w:divBdr>
        </w:div>
        <w:div w:id="1359695414">
          <w:marLeft w:val="0"/>
          <w:marRight w:val="0"/>
          <w:marTop w:val="0"/>
          <w:marBottom w:val="0"/>
          <w:divBdr>
            <w:top w:val="none" w:sz="0" w:space="0" w:color="auto"/>
            <w:left w:val="none" w:sz="0" w:space="0" w:color="auto"/>
            <w:bottom w:val="none" w:sz="0" w:space="0" w:color="auto"/>
            <w:right w:val="none" w:sz="0" w:space="0" w:color="auto"/>
          </w:divBdr>
        </w:div>
        <w:div w:id="2144493120">
          <w:marLeft w:val="0"/>
          <w:marRight w:val="0"/>
          <w:marTop w:val="0"/>
          <w:marBottom w:val="0"/>
          <w:divBdr>
            <w:top w:val="none" w:sz="0" w:space="0" w:color="auto"/>
            <w:left w:val="none" w:sz="0" w:space="0" w:color="auto"/>
            <w:bottom w:val="none" w:sz="0" w:space="0" w:color="auto"/>
            <w:right w:val="none" w:sz="0" w:space="0" w:color="auto"/>
          </w:divBdr>
        </w:div>
        <w:div w:id="1607928846">
          <w:marLeft w:val="0"/>
          <w:marRight w:val="0"/>
          <w:marTop w:val="0"/>
          <w:marBottom w:val="0"/>
          <w:divBdr>
            <w:top w:val="none" w:sz="0" w:space="0" w:color="auto"/>
            <w:left w:val="none" w:sz="0" w:space="0" w:color="auto"/>
            <w:bottom w:val="none" w:sz="0" w:space="0" w:color="auto"/>
            <w:right w:val="none" w:sz="0" w:space="0" w:color="auto"/>
          </w:divBdr>
        </w:div>
        <w:div w:id="2107338693">
          <w:marLeft w:val="0"/>
          <w:marRight w:val="0"/>
          <w:marTop w:val="0"/>
          <w:marBottom w:val="0"/>
          <w:divBdr>
            <w:top w:val="none" w:sz="0" w:space="0" w:color="auto"/>
            <w:left w:val="none" w:sz="0" w:space="0" w:color="auto"/>
            <w:bottom w:val="none" w:sz="0" w:space="0" w:color="auto"/>
            <w:right w:val="none" w:sz="0" w:space="0" w:color="auto"/>
          </w:divBdr>
        </w:div>
      </w:divsChild>
    </w:div>
    <w:div w:id="598833127">
      <w:bodyDiv w:val="1"/>
      <w:marLeft w:val="0"/>
      <w:marRight w:val="0"/>
      <w:marTop w:val="0"/>
      <w:marBottom w:val="0"/>
      <w:divBdr>
        <w:top w:val="none" w:sz="0" w:space="0" w:color="auto"/>
        <w:left w:val="none" w:sz="0" w:space="0" w:color="auto"/>
        <w:bottom w:val="none" w:sz="0" w:space="0" w:color="auto"/>
        <w:right w:val="none" w:sz="0" w:space="0" w:color="auto"/>
      </w:divBdr>
      <w:divsChild>
        <w:div w:id="953293546">
          <w:marLeft w:val="0"/>
          <w:marRight w:val="0"/>
          <w:marTop w:val="0"/>
          <w:marBottom w:val="0"/>
          <w:divBdr>
            <w:top w:val="none" w:sz="0" w:space="0" w:color="auto"/>
            <w:left w:val="none" w:sz="0" w:space="0" w:color="auto"/>
            <w:bottom w:val="none" w:sz="0" w:space="0" w:color="auto"/>
            <w:right w:val="none" w:sz="0" w:space="0" w:color="auto"/>
          </w:divBdr>
        </w:div>
        <w:div w:id="67073942">
          <w:marLeft w:val="0"/>
          <w:marRight w:val="0"/>
          <w:marTop w:val="0"/>
          <w:marBottom w:val="0"/>
          <w:divBdr>
            <w:top w:val="none" w:sz="0" w:space="0" w:color="auto"/>
            <w:left w:val="none" w:sz="0" w:space="0" w:color="auto"/>
            <w:bottom w:val="none" w:sz="0" w:space="0" w:color="auto"/>
            <w:right w:val="none" w:sz="0" w:space="0" w:color="auto"/>
          </w:divBdr>
        </w:div>
        <w:div w:id="1935744781">
          <w:marLeft w:val="0"/>
          <w:marRight w:val="0"/>
          <w:marTop w:val="0"/>
          <w:marBottom w:val="0"/>
          <w:divBdr>
            <w:top w:val="none" w:sz="0" w:space="0" w:color="auto"/>
            <w:left w:val="none" w:sz="0" w:space="0" w:color="auto"/>
            <w:bottom w:val="none" w:sz="0" w:space="0" w:color="auto"/>
            <w:right w:val="none" w:sz="0" w:space="0" w:color="auto"/>
          </w:divBdr>
        </w:div>
        <w:div w:id="1183203495">
          <w:marLeft w:val="0"/>
          <w:marRight w:val="0"/>
          <w:marTop w:val="0"/>
          <w:marBottom w:val="0"/>
          <w:divBdr>
            <w:top w:val="none" w:sz="0" w:space="0" w:color="auto"/>
            <w:left w:val="none" w:sz="0" w:space="0" w:color="auto"/>
            <w:bottom w:val="none" w:sz="0" w:space="0" w:color="auto"/>
            <w:right w:val="none" w:sz="0" w:space="0" w:color="auto"/>
          </w:divBdr>
        </w:div>
        <w:div w:id="1352028196">
          <w:marLeft w:val="0"/>
          <w:marRight w:val="0"/>
          <w:marTop w:val="0"/>
          <w:marBottom w:val="0"/>
          <w:divBdr>
            <w:top w:val="none" w:sz="0" w:space="0" w:color="auto"/>
            <w:left w:val="none" w:sz="0" w:space="0" w:color="auto"/>
            <w:bottom w:val="none" w:sz="0" w:space="0" w:color="auto"/>
            <w:right w:val="none" w:sz="0" w:space="0" w:color="auto"/>
          </w:divBdr>
        </w:div>
        <w:div w:id="374736155">
          <w:marLeft w:val="0"/>
          <w:marRight w:val="0"/>
          <w:marTop w:val="0"/>
          <w:marBottom w:val="0"/>
          <w:divBdr>
            <w:top w:val="none" w:sz="0" w:space="0" w:color="auto"/>
            <w:left w:val="none" w:sz="0" w:space="0" w:color="auto"/>
            <w:bottom w:val="none" w:sz="0" w:space="0" w:color="auto"/>
            <w:right w:val="none" w:sz="0" w:space="0" w:color="auto"/>
          </w:divBdr>
        </w:div>
        <w:div w:id="1759786692">
          <w:marLeft w:val="0"/>
          <w:marRight w:val="0"/>
          <w:marTop w:val="0"/>
          <w:marBottom w:val="0"/>
          <w:divBdr>
            <w:top w:val="none" w:sz="0" w:space="0" w:color="auto"/>
            <w:left w:val="none" w:sz="0" w:space="0" w:color="auto"/>
            <w:bottom w:val="none" w:sz="0" w:space="0" w:color="auto"/>
            <w:right w:val="none" w:sz="0" w:space="0" w:color="auto"/>
          </w:divBdr>
        </w:div>
        <w:div w:id="109208245">
          <w:marLeft w:val="0"/>
          <w:marRight w:val="0"/>
          <w:marTop w:val="0"/>
          <w:marBottom w:val="0"/>
          <w:divBdr>
            <w:top w:val="none" w:sz="0" w:space="0" w:color="auto"/>
            <w:left w:val="none" w:sz="0" w:space="0" w:color="auto"/>
            <w:bottom w:val="none" w:sz="0" w:space="0" w:color="auto"/>
            <w:right w:val="none" w:sz="0" w:space="0" w:color="auto"/>
          </w:divBdr>
        </w:div>
        <w:div w:id="1384449705">
          <w:marLeft w:val="0"/>
          <w:marRight w:val="0"/>
          <w:marTop w:val="0"/>
          <w:marBottom w:val="0"/>
          <w:divBdr>
            <w:top w:val="none" w:sz="0" w:space="0" w:color="auto"/>
            <w:left w:val="none" w:sz="0" w:space="0" w:color="auto"/>
            <w:bottom w:val="none" w:sz="0" w:space="0" w:color="auto"/>
            <w:right w:val="none" w:sz="0" w:space="0" w:color="auto"/>
          </w:divBdr>
        </w:div>
        <w:div w:id="2559666">
          <w:marLeft w:val="0"/>
          <w:marRight w:val="0"/>
          <w:marTop w:val="0"/>
          <w:marBottom w:val="0"/>
          <w:divBdr>
            <w:top w:val="none" w:sz="0" w:space="0" w:color="auto"/>
            <w:left w:val="none" w:sz="0" w:space="0" w:color="auto"/>
            <w:bottom w:val="none" w:sz="0" w:space="0" w:color="auto"/>
            <w:right w:val="none" w:sz="0" w:space="0" w:color="auto"/>
          </w:divBdr>
        </w:div>
        <w:div w:id="1418284332">
          <w:marLeft w:val="0"/>
          <w:marRight w:val="0"/>
          <w:marTop w:val="0"/>
          <w:marBottom w:val="0"/>
          <w:divBdr>
            <w:top w:val="none" w:sz="0" w:space="0" w:color="auto"/>
            <w:left w:val="none" w:sz="0" w:space="0" w:color="auto"/>
            <w:bottom w:val="none" w:sz="0" w:space="0" w:color="auto"/>
            <w:right w:val="none" w:sz="0" w:space="0" w:color="auto"/>
          </w:divBdr>
        </w:div>
      </w:divsChild>
    </w:div>
    <w:div w:id="610211461">
      <w:bodyDiv w:val="1"/>
      <w:marLeft w:val="0"/>
      <w:marRight w:val="0"/>
      <w:marTop w:val="0"/>
      <w:marBottom w:val="0"/>
      <w:divBdr>
        <w:top w:val="none" w:sz="0" w:space="0" w:color="auto"/>
        <w:left w:val="none" w:sz="0" w:space="0" w:color="auto"/>
        <w:bottom w:val="none" w:sz="0" w:space="0" w:color="auto"/>
        <w:right w:val="none" w:sz="0" w:space="0" w:color="auto"/>
      </w:divBdr>
    </w:div>
    <w:div w:id="761532777">
      <w:bodyDiv w:val="1"/>
      <w:marLeft w:val="0"/>
      <w:marRight w:val="0"/>
      <w:marTop w:val="0"/>
      <w:marBottom w:val="0"/>
      <w:divBdr>
        <w:top w:val="none" w:sz="0" w:space="0" w:color="auto"/>
        <w:left w:val="none" w:sz="0" w:space="0" w:color="auto"/>
        <w:bottom w:val="none" w:sz="0" w:space="0" w:color="auto"/>
        <w:right w:val="none" w:sz="0" w:space="0" w:color="auto"/>
      </w:divBdr>
    </w:div>
    <w:div w:id="840659770">
      <w:bodyDiv w:val="1"/>
      <w:marLeft w:val="0"/>
      <w:marRight w:val="0"/>
      <w:marTop w:val="0"/>
      <w:marBottom w:val="0"/>
      <w:divBdr>
        <w:top w:val="none" w:sz="0" w:space="0" w:color="auto"/>
        <w:left w:val="none" w:sz="0" w:space="0" w:color="auto"/>
        <w:bottom w:val="none" w:sz="0" w:space="0" w:color="auto"/>
        <w:right w:val="none" w:sz="0" w:space="0" w:color="auto"/>
      </w:divBdr>
    </w:div>
    <w:div w:id="900557511">
      <w:bodyDiv w:val="1"/>
      <w:marLeft w:val="0"/>
      <w:marRight w:val="0"/>
      <w:marTop w:val="0"/>
      <w:marBottom w:val="0"/>
      <w:divBdr>
        <w:top w:val="none" w:sz="0" w:space="0" w:color="auto"/>
        <w:left w:val="none" w:sz="0" w:space="0" w:color="auto"/>
        <w:bottom w:val="none" w:sz="0" w:space="0" w:color="auto"/>
        <w:right w:val="none" w:sz="0" w:space="0" w:color="auto"/>
      </w:divBdr>
    </w:div>
    <w:div w:id="1173103842">
      <w:bodyDiv w:val="1"/>
      <w:marLeft w:val="0"/>
      <w:marRight w:val="0"/>
      <w:marTop w:val="0"/>
      <w:marBottom w:val="0"/>
      <w:divBdr>
        <w:top w:val="none" w:sz="0" w:space="0" w:color="auto"/>
        <w:left w:val="none" w:sz="0" w:space="0" w:color="auto"/>
        <w:bottom w:val="none" w:sz="0" w:space="0" w:color="auto"/>
        <w:right w:val="none" w:sz="0" w:space="0" w:color="auto"/>
      </w:divBdr>
    </w:div>
    <w:div w:id="1192260002">
      <w:bodyDiv w:val="1"/>
      <w:marLeft w:val="0"/>
      <w:marRight w:val="0"/>
      <w:marTop w:val="0"/>
      <w:marBottom w:val="0"/>
      <w:divBdr>
        <w:top w:val="none" w:sz="0" w:space="0" w:color="auto"/>
        <w:left w:val="none" w:sz="0" w:space="0" w:color="auto"/>
        <w:bottom w:val="none" w:sz="0" w:space="0" w:color="auto"/>
        <w:right w:val="none" w:sz="0" w:space="0" w:color="auto"/>
      </w:divBdr>
    </w:div>
    <w:div w:id="1232738123">
      <w:bodyDiv w:val="1"/>
      <w:marLeft w:val="0"/>
      <w:marRight w:val="0"/>
      <w:marTop w:val="0"/>
      <w:marBottom w:val="0"/>
      <w:divBdr>
        <w:top w:val="none" w:sz="0" w:space="0" w:color="auto"/>
        <w:left w:val="none" w:sz="0" w:space="0" w:color="auto"/>
        <w:bottom w:val="none" w:sz="0" w:space="0" w:color="auto"/>
        <w:right w:val="none" w:sz="0" w:space="0" w:color="auto"/>
      </w:divBdr>
    </w:div>
    <w:div w:id="1255629153">
      <w:bodyDiv w:val="1"/>
      <w:marLeft w:val="0"/>
      <w:marRight w:val="0"/>
      <w:marTop w:val="0"/>
      <w:marBottom w:val="0"/>
      <w:divBdr>
        <w:top w:val="none" w:sz="0" w:space="0" w:color="auto"/>
        <w:left w:val="none" w:sz="0" w:space="0" w:color="auto"/>
        <w:bottom w:val="none" w:sz="0" w:space="0" w:color="auto"/>
        <w:right w:val="none" w:sz="0" w:space="0" w:color="auto"/>
      </w:divBdr>
    </w:div>
    <w:div w:id="1464999552">
      <w:bodyDiv w:val="1"/>
      <w:marLeft w:val="0"/>
      <w:marRight w:val="0"/>
      <w:marTop w:val="0"/>
      <w:marBottom w:val="0"/>
      <w:divBdr>
        <w:top w:val="none" w:sz="0" w:space="0" w:color="auto"/>
        <w:left w:val="none" w:sz="0" w:space="0" w:color="auto"/>
        <w:bottom w:val="none" w:sz="0" w:space="0" w:color="auto"/>
        <w:right w:val="none" w:sz="0" w:space="0" w:color="auto"/>
      </w:divBdr>
    </w:div>
    <w:div w:id="1500392323">
      <w:bodyDiv w:val="1"/>
      <w:marLeft w:val="0"/>
      <w:marRight w:val="0"/>
      <w:marTop w:val="0"/>
      <w:marBottom w:val="0"/>
      <w:divBdr>
        <w:top w:val="none" w:sz="0" w:space="0" w:color="auto"/>
        <w:left w:val="none" w:sz="0" w:space="0" w:color="auto"/>
        <w:bottom w:val="none" w:sz="0" w:space="0" w:color="auto"/>
        <w:right w:val="none" w:sz="0" w:space="0" w:color="auto"/>
      </w:divBdr>
      <w:divsChild>
        <w:div w:id="749616050">
          <w:marLeft w:val="0"/>
          <w:marRight w:val="0"/>
          <w:marTop w:val="0"/>
          <w:marBottom w:val="0"/>
          <w:divBdr>
            <w:top w:val="none" w:sz="0" w:space="0" w:color="auto"/>
            <w:left w:val="none" w:sz="0" w:space="0" w:color="auto"/>
            <w:bottom w:val="none" w:sz="0" w:space="0" w:color="auto"/>
            <w:right w:val="none" w:sz="0" w:space="0" w:color="auto"/>
          </w:divBdr>
        </w:div>
        <w:div w:id="1038162539">
          <w:marLeft w:val="0"/>
          <w:marRight w:val="0"/>
          <w:marTop w:val="0"/>
          <w:marBottom w:val="0"/>
          <w:divBdr>
            <w:top w:val="none" w:sz="0" w:space="0" w:color="auto"/>
            <w:left w:val="none" w:sz="0" w:space="0" w:color="auto"/>
            <w:bottom w:val="none" w:sz="0" w:space="0" w:color="auto"/>
            <w:right w:val="none" w:sz="0" w:space="0" w:color="auto"/>
          </w:divBdr>
        </w:div>
        <w:div w:id="52119953">
          <w:marLeft w:val="0"/>
          <w:marRight w:val="0"/>
          <w:marTop w:val="0"/>
          <w:marBottom w:val="0"/>
          <w:divBdr>
            <w:top w:val="none" w:sz="0" w:space="0" w:color="auto"/>
            <w:left w:val="none" w:sz="0" w:space="0" w:color="auto"/>
            <w:bottom w:val="none" w:sz="0" w:space="0" w:color="auto"/>
            <w:right w:val="none" w:sz="0" w:space="0" w:color="auto"/>
          </w:divBdr>
        </w:div>
        <w:div w:id="1332609326">
          <w:marLeft w:val="0"/>
          <w:marRight w:val="0"/>
          <w:marTop w:val="0"/>
          <w:marBottom w:val="0"/>
          <w:divBdr>
            <w:top w:val="none" w:sz="0" w:space="0" w:color="auto"/>
            <w:left w:val="none" w:sz="0" w:space="0" w:color="auto"/>
            <w:bottom w:val="none" w:sz="0" w:space="0" w:color="auto"/>
            <w:right w:val="none" w:sz="0" w:space="0" w:color="auto"/>
          </w:divBdr>
        </w:div>
        <w:div w:id="944381429">
          <w:marLeft w:val="0"/>
          <w:marRight w:val="0"/>
          <w:marTop w:val="0"/>
          <w:marBottom w:val="0"/>
          <w:divBdr>
            <w:top w:val="none" w:sz="0" w:space="0" w:color="auto"/>
            <w:left w:val="none" w:sz="0" w:space="0" w:color="auto"/>
            <w:bottom w:val="none" w:sz="0" w:space="0" w:color="auto"/>
            <w:right w:val="none" w:sz="0" w:space="0" w:color="auto"/>
          </w:divBdr>
        </w:div>
        <w:div w:id="1177042208">
          <w:marLeft w:val="0"/>
          <w:marRight w:val="0"/>
          <w:marTop w:val="0"/>
          <w:marBottom w:val="0"/>
          <w:divBdr>
            <w:top w:val="none" w:sz="0" w:space="0" w:color="auto"/>
            <w:left w:val="none" w:sz="0" w:space="0" w:color="auto"/>
            <w:bottom w:val="none" w:sz="0" w:space="0" w:color="auto"/>
            <w:right w:val="none" w:sz="0" w:space="0" w:color="auto"/>
          </w:divBdr>
        </w:div>
        <w:div w:id="281575254">
          <w:marLeft w:val="0"/>
          <w:marRight w:val="0"/>
          <w:marTop w:val="0"/>
          <w:marBottom w:val="0"/>
          <w:divBdr>
            <w:top w:val="none" w:sz="0" w:space="0" w:color="auto"/>
            <w:left w:val="none" w:sz="0" w:space="0" w:color="auto"/>
            <w:bottom w:val="none" w:sz="0" w:space="0" w:color="auto"/>
            <w:right w:val="none" w:sz="0" w:space="0" w:color="auto"/>
          </w:divBdr>
        </w:div>
        <w:div w:id="824397678">
          <w:marLeft w:val="0"/>
          <w:marRight w:val="0"/>
          <w:marTop w:val="0"/>
          <w:marBottom w:val="0"/>
          <w:divBdr>
            <w:top w:val="none" w:sz="0" w:space="0" w:color="auto"/>
            <w:left w:val="none" w:sz="0" w:space="0" w:color="auto"/>
            <w:bottom w:val="none" w:sz="0" w:space="0" w:color="auto"/>
            <w:right w:val="none" w:sz="0" w:space="0" w:color="auto"/>
          </w:divBdr>
        </w:div>
        <w:div w:id="1496916914">
          <w:marLeft w:val="0"/>
          <w:marRight w:val="0"/>
          <w:marTop w:val="0"/>
          <w:marBottom w:val="0"/>
          <w:divBdr>
            <w:top w:val="none" w:sz="0" w:space="0" w:color="auto"/>
            <w:left w:val="none" w:sz="0" w:space="0" w:color="auto"/>
            <w:bottom w:val="none" w:sz="0" w:space="0" w:color="auto"/>
            <w:right w:val="none" w:sz="0" w:space="0" w:color="auto"/>
          </w:divBdr>
        </w:div>
        <w:div w:id="55859907">
          <w:marLeft w:val="0"/>
          <w:marRight w:val="0"/>
          <w:marTop w:val="0"/>
          <w:marBottom w:val="0"/>
          <w:divBdr>
            <w:top w:val="none" w:sz="0" w:space="0" w:color="auto"/>
            <w:left w:val="none" w:sz="0" w:space="0" w:color="auto"/>
            <w:bottom w:val="none" w:sz="0" w:space="0" w:color="auto"/>
            <w:right w:val="none" w:sz="0" w:space="0" w:color="auto"/>
          </w:divBdr>
        </w:div>
        <w:div w:id="432668731">
          <w:marLeft w:val="0"/>
          <w:marRight w:val="0"/>
          <w:marTop w:val="0"/>
          <w:marBottom w:val="0"/>
          <w:divBdr>
            <w:top w:val="none" w:sz="0" w:space="0" w:color="auto"/>
            <w:left w:val="none" w:sz="0" w:space="0" w:color="auto"/>
            <w:bottom w:val="none" w:sz="0" w:space="0" w:color="auto"/>
            <w:right w:val="none" w:sz="0" w:space="0" w:color="auto"/>
          </w:divBdr>
        </w:div>
        <w:div w:id="1838157241">
          <w:marLeft w:val="0"/>
          <w:marRight w:val="0"/>
          <w:marTop w:val="0"/>
          <w:marBottom w:val="0"/>
          <w:divBdr>
            <w:top w:val="none" w:sz="0" w:space="0" w:color="auto"/>
            <w:left w:val="none" w:sz="0" w:space="0" w:color="auto"/>
            <w:bottom w:val="none" w:sz="0" w:space="0" w:color="auto"/>
            <w:right w:val="none" w:sz="0" w:space="0" w:color="auto"/>
          </w:divBdr>
        </w:div>
        <w:div w:id="220136437">
          <w:marLeft w:val="0"/>
          <w:marRight w:val="0"/>
          <w:marTop w:val="0"/>
          <w:marBottom w:val="0"/>
          <w:divBdr>
            <w:top w:val="none" w:sz="0" w:space="0" w:color="auto"/>
            <w:left w:val="none" w:sz="0" w:space="0" w:color="auto"/>
            <w:bottom w:val="none" w:sz="0" w:space="0" w:color="auto"/>
            <w:right w:val="none" w:sz="0" w:space="0" w:color="auto"/>
          </w:divBdr>
        </w:div>
        <w:div w:id="1147165244">
          <w:marLeft w:val="0"/>
          <w:marRight w:val="0"/>
          <w:marTop w:val="0"/>
          <w:marBottom w:val="0"/>
          <w:divBdr>
            <w:top w:val="none" w:sz="0" w:space="0" w:color="auto"/>
            <w:left w:val="none" w:sz="0" w:space="0" w:color="auto"/>
            <w:bottom w:val="none" w:sz="0" w:space="0" w:color="auto"/>
            <w:right w:val="none" w:sz="0" w:space="0" w:color="auto"/>
          </w:divBdr>
        </w:div>
        <w:div w:id="1349285070">
          <w:marLeft w:val="0"/>
          <w:marRight w:val="0"/>
          <w:marTop w:val="0"/>
          <w:marBottom w:val="0"/>
          <w:divBdr>
            <w:top w:val="none" w:sz="0" w:space="0" w:color="auto"/>
            <w:left w:val="none" w:sz="0" w:space="0" w:color="auto"/>
            <w:bottom w:val="none" w:sz="0" w:space="0" w:color="auto"/>
            <w:right w:val="none" w:sz="0" w:space="0" w:color="auto"/>
          </w:divBdr>
        </w:div>
        <w:div w:id="774518798">
          <w:marLeft w:val="0"/>
          <w:marRight w:val="0"/>
          <w:marTop w:val="0"/>
          <w:marBottom w:val="0"/>
          <w:divBdr>
            <w:top w:val="none" w:sz="0" w:space="0" w:color="auto"/>
            <w:left w:val="none" w:sz="0" w:space="0" w:color="auto"/>
            <w:bottom w:val="none" w:sz="0" w:space="0" w:color="auto"/>
            <w:right w:val="none" w:sz="0" w:space="0" w:color="auto"/>
          </w:divBdr>
        </w:div>
        <w:div w:id="134372207">
          <w:marLeft w:val="0"/>
          <w:marRight w:val="0"/>
          <w:marTop w:val="0"/>
          <w:marBottom w:val="0"/>
          <w:divBdr>
            <w:top w:val="none" w:sz="0" w:space="0" w:color="auto"/>
            <w:left w:val="none" w:sz="0" w:space="0" w:color="auto"/>
            <w:bottom w:val="none" w:sz="0" w:space="0" w:color="auto"/>
            <w:right w:val="none" w:sz="0" w:space="0" w:color="auto"/>
          </w:divBdr>
        </w:div>
      </w:divsChild>
    </w:div>
    <w:div w:id="1773747371">
      <w:bodyDiv w:val="1"/>
      <w:marLeft w:val="0"/>
      <w:marRight w:val="0"/>
      <w:marTop w:val="0"/>
      <w:marBottom w:val="0"/>
      <w:divBdr>
        <w:top w:val="none" w:sz="0" w:space="0" w:color="auto"/>
        <w:left w:val="none" w:sz="0" w:space="0" w:color="auto"/>
        <w:bottom w:val="none" w:sz="0" w:space="0" w:color="auto"/>
        <w:right w:val="none" w:sz="0" w:space="0" w:color="auto"/>
      </w:divBdr>
    </w:div>
    <w:div w:id="1822454670">
      <w:bodyDiv w:val="1"/>
      <w:marLeft w:val="0"/>
      <w:marRight w:val="0"/>
      <w:marTop w:val="0"/>
      <w:marBottom w:val="0"/>
      <w:divBdr>
        <w:top w:val="none" w:sz="0" w:space="0" w:color="auto"/>
        <w:left w:val="none" w:sz="0" w:space="0" w:color="auto"/>
        <w:bottom w:val="none" w:sz="0" w:space="0" w:color="auto"/>
        <w:right w:val="none" w:sz="0" w:space="0" w:color="auto"/>
      </w:divBdr>
    </w:div>
    <w:div w:id="1825272386">
      <w:bodyDiv w:val="1"/>
      <w:marLeft w:val="0"/>
      <w:marRight w:val="0"/>
      <w:marTop w:val="0"/>
      <w:marBottom w:val="0"/>
      <w:divBdr>
        <w:top w:val="none" w:sz="0" w:space="0" w:color="auto"/>
        <w:left w:val="none" w:sz="0" w:space="0" w:color="auto"/>
        <w:bottom w:val="none" w:sz="0" w:space="0" w:color="auto"/>
        <w:right w:val="none" w:sz="0" w:space="0" w:color="auto"/>
      </w:divBdr>
    </w:div>
    <w:div w:id="1880775516">
      <w:bodyDiv w:val="1"/>
      <w:marLeft w:val="0"/>
      <w:marRight w:val="0"/>
      <w:marTop w:val="0"/>
      <w:marBottom w:val="0"/>
      <w:divBdr>
        <w:top w:val="none" w:sz="0" w:space="0" w:color="auto"/>
        <w:left w:val="none" w:sz="0" w:space="0" w:color="auto"/>
        <w:bottom w:val="none" w:sz="0" w:space="0" w:color="auto"/>
        <w:right w:val="none" w:sz="0" w:space="0" w:color="auto"/>
      </w:divBdr>
    </w:div>
    <w:div w:id="1931044252">
      <w:bodyDiv w:val="1"/>
      <w:marLeft w:val="0"/>
      <w:marRight w:val="0"/>
      <w:marTop w:val="0"/>
      <w:marBottom w:val="0"/>
      <w:divBdr>
        <w:top w:val="none" w:sz="0" w:space="0" w:color="auto"/>
        <w:left w:val="none" w:sz="0" w:space="0" w:color="auto"/>
        <w:bottom w:val="none" w:sz="0" w:space="0" w:color="auto"/>
        <w:right w:val="none" w:sz="0" w:space="0" w:color="auto"/>
      </w:divBdr>
      <w:divsChild>
        <w:div w:id="882643839">
          <w:marLeft w:val="0"/>
          <w:marRight w:val="0"/>
          <w:marTop w:val="0"/>
          <w:marBottom w:val="0"/>
          <w:divBdr>
            <w:top w:val="none" w:sz="0" w:space="0" w:color="auto"/>
            <w:left w:val="none" w:sz="0" w:space="0" w:color="auto"/>
            <w:bottom w:val="none" w:sz="0" w:space="0" w:color="auto"/>
            <w:right w:val="none" w:sz="0" w:space="0" w:color="auto"/>
          </w:divBdr>
        </w:div>
        <w:div w:id="229776647">
          <w:marLeft w:val="0"/>
          <w:marRight w:val="0"/>
          <w:marTop w:val="0"/>
          <w:marBottom w:val="0"/>
          <w:divBdr>
            <w:top w:val="none" w:sz="0" w:space="0" w:color="auto"/>
            <w:left w:val="none" w:sz="0" w:space="0" w:color="auto"/>
            <w:bottom w:val="none" w:sz="0" w:space="0" w:color="auto"/>
            <w:right w:val="none" w:sz="0" w:space="0" w:color="auto"/>
          </w:divBdr>
        </w:div>
        <w:div w:id="908730381">
          <w:marLeft w:val="0"/>
          <w:marRight w:val="0"/>
          <w:marTop w:val="0"/>
          <w:marBottom w:val="0"/>
          <w:divBdr>
            <w:top w:val="none" w:sz="0" w:space="0" w:color="auto"/>
            <w:left w:val="none" w:sz="0" w:space="0" w:color="auto"/>
            <w:bottom w:val="none" w:sz="0" w:space="0" w:color="auto"/>
            <w:right w:val="none" w:sz="0" w:space="0" w:color="auto"/>
          </w:divBdr>
        </w:div>
        <w:div w:id="507596460">
          <w:marLeft w:val="0"/>
          <w:marRight w:val="0"/>
          <w:marTop w:val="0"/>
          <w:marBottom w:val="0"/>
          <w:divBdr>
            <w:top w:val="none" w:sz="0" w:space="0" w:color="auto"/>
            <w:left w:val="none" w:sz="0" w:space="0" w:color="auto"/>
            <w:bottom w:val="none" w:sz="0" w:space="0" w:color="auto"/>
            <w:right w:val="none" w:sz="0" w:space="0" w:color="auto"/>
          </w:divBdr>
        </w:div>
        <w:div w:id="1267620243">
          <w:marLeft w:val="0"/>
          <w:marRight w:val="0"/>
          <w:marTop w:val="0"/>
          <w:marBottom w:val="0"/>
          <w:divBdr>
            <w:top w:val="none" w:sz="0" w:space="0" w:color="auto"/>
            <w:left w:val="none" w:sz="0" w:space="0" w:color="auto"/>
            <w:bottom w:val="none" w:sz="0" w:space="0" w:color="auto"/>
            <w:right w:val="none" w:sz="0" w:space="0" w:color="auto"/>
          </w:divBdr>
        </w:div>
        <w:div w:id="94863358">
          <w:marLeft w:val="0"/>
          <w:marRight w:val="0"/>
          <w:marTop w:val="0"/>
          <w:marBottom w:val="0"/>
          <w:divBdr>
            <w:top w:val="none" w:sz="0" w:space="0" w:color="auto"/>
            <w:left w:val="none" w:sz="0" w:space="0" w:color="auto"/>
            <w:bottom w:val="none" w:sz="0" w:space="0" w:color="auto"/>
            <w:right w:val="none" w:sz="0" w:space="0" w:color="auto"/>
          </w:divBdr>
        </w:div>
        <w:div w:id="1811247904">
          <w:marLeft w:val="0"/>
          <w:marRight w:val="0"/>
          <w:marTop w:val="0"/>
          <w:marBottom w:val="0"/>
          <w:divBdr>
            <w:top w:val="none" w:sz="0" w:space="0" w:color="auto"/>
            <w:left w:val="none" w:sz="0" w:space="0" w:color="auto"/>
            <w:bottom w:val="none" w:sz="0" w:space="0" w:color="auto"/>
            <w:right w:val="none" w:sz="0" w:space="0" w:color="auto"/>
          </w:divBdr>
        </w:div>
        <w:div w:id="1242563460">
          <w:marLeft w:val="0"/>
          <w:marRight w:val="0"/>
          <w:marTop w:val="0"/>
          <w:marBottom w:val="0"/>
          <w:divBdr>
            <w:top w:val="none" w:sz="0" w:space="0" w:color="auto"/>
            <w:left w:val="none" w:sz="0" w:space="0" w:color="auto"/>
            <w:bottom w:val="none" w:sz="0" w:space="0" w:color="auto"/>
            <w:right w:val="none" w:sz="0" w:space="0" w:color="auto"/>
          </w:divBdr>
        </w:div>
        <w:div w:id="1941373039">
          <w:marLeft w:val="0"/>
          <w:marRight w:val="0"/>
          <w:marTop w:val="0"/>
          <w:marBottom w:val="0"/>
          <w:divBdr>
            <w:top w:val="none" w:sz="0" w:space="0" w:color="auto"/>
            <w:left w:val="none" w:sz="0" w:space="0" w:color="auto"/>
            <w:bottom w:val="none" w:sz="0" w:space="0" w:color="auto"/>
            <w:right w:val="none" w:sz="0" w:space="0" w:color="auto"/>
          </w:divBdr>
        </w:div>
        <w:div w:id="930046023">
          <w:marLeft w:val="0"/>
          <w:marRight w:val="0"/>
          <w:marTop w:val="0"/>
          <w:marBottom w:val="0"/>
          <w:divBdr>
            <w:top w:val="none" w:sz="0" w:space="0" w:color="auto"/>
            <w:left w:val="none" w:sz="0" w:space="0" w:color="auto"/>
            <w:bottom w:val="none" w:sz="0" w:space="0" w:color="auto"/>
            <w:right w:val="none" w:sz="0" w:space="0" w:color="auto"/>
          </w:divBdr>
        </w:div>
        <w:div w:id="714698629">
          <w:marLeft w:val="0"/>
          <w:marRight w:val="0"/>
          <w:marTop w:val="0"/>
          <w:marBottom w:val="0"/>
          <w:divBdr>
            <w:top w:val="none" w:sz="0" w:space="0" w:color="auto"/>
            <w:left w:val="none" w:sz="0" w:space="0" w:color="auto"/>
            <w:bottom w:val="none" w:sz="0" w:space="0" w:color="auto"/>
            <w:right w:val="none" w:sz="0" w:space="0" w:color="auto"/>
          </w:divBdr>
        </w:div>
        <w:div w:id="1748071593">
          <w:marLeft w:val="0"/>
          <w:marRight w:val="0"/>
          <w:marTop w:val="0"/>
          <w:marBottom w:val="0"/>
          <w:divBdr>
            <w:top w:val="none" w:sz="0" w:space="0" w:color="auto"/>
            <w:left w:val="none" w:sz="0" w:space="0" w:color="auto"/>
            <w:bottom w:val="none" w:sz="0" w:space="0" w:color="auto"/>
            <w:right w:val="none" w:sz="0" w:space="0" w:color="auto"/>
          </w:divBdr>
        </w:div>
        <w:div w:id="341443319">
          <w:marLeft w:val="0"/>
          <w:marRight w:val="0"/>
          <w:marTop w:val="0"/>
          <w:marBottom w:val="0"/>
          <w:divBdr>
            <w:top w:val="none" w:sz="0" w:space="0" w:color="auto"/>
            <w:left w:val="none" w:sz="0" w:space="0" w:color="auto"/>
            <w:bottom w:val="none" w:sz="0" w:space="0" w:color="auto"/>
            <w:right w:val="none" w:sz="0" w:space="0" w:color="auto"/>
          </w:divBdr>
        </w:div>
        <w:div w:id="1288854466">
          <w:marLeft w:val="0"/>
          <w:marRight w:val="0"/>
          <w:marTop w:val="0"/>
          <w:marBottom w:val="0"/>
          <w:divBdr>
            <w:top w:val="none" w:sz="0" w:space="0" w:color="auto"/>
            <w:left w:val="none" w:sz="0" w:space="0" w:color="auto"/>
            <w:bottom w:val="none" w:sz="0" w:space="0" w:color="auto"/>
            <w:right w:val="none" w:sz="0" w:space="0" w:color="auto"/>
          </w:divBdr>
        </w:div>
        <w:div w:id="1168055453">
          <w:marLeft w:val="0"/>
          <w:marRight w:val="0"/>
          <w:marTop w:val="0"/>
          <w:marBottom w:val="0"/>
          <w:divBdr>
            <w:top w:val="none" w:sz="0" w:space="0" w:color="auto"/>
            <w:left w:val="none" w:sz="0" w:space="0" w:color="auto"/>
            <w:bottom w:val="none" w:sz="0" w:space="0" w:color="auto"/>
            <w:right w:val="none" w:sz="0" w:space="0" w:color="auto"/>
          </w:divBdr>
        </w:div>
        <w:div w:id="1438716797">
          <w:marLeft w:val="0"/>
          <w:marRight w:val="0"/>
          <w:marTop w:val="0"/>
          <w:marBottom w:val="0"/>
          <w:divBdr>
            <w:top w:val="none" w:sz="0" w:space="0" w:color="auto"/>
            <w:left w:val="none" w:sz="0" w:space="0" w:color="auto"/>
            <w:bottom w:val="none" w:sz="0" w:space="0" w:color="auto"/>
            <w:right w:val="none" w:sz="0" w:space="0" w:color="auto"/>
          </w:divBdr>
        </w:div>
        <w:div w:id="5708963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Athlon_X2"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samir\project%20imp\FinalDocumentation\Project%20Report%20Outlin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8C039-97FC-462B-A441-04C140BB0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Report Outlined.dot</Template>
  <TotalTime>19</TotalTime>
  <Pages>1</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Links>
    <vt:vector size="6" baseType="variant">
      <vt:variant>
        <vt:i4>1310779</vt:i4>
      </vt:variant>
      <vt:variant>
        <vt:i4>0</vt:i4>
      </vt:variant>
      <vt:variant>
        <vt:i4>0</vt:i4>
      </vt:variant>
      <vt:variant>
        <vt:i4>5</vt:i4>
      </vt:variant>
      <vt:variant>
        <vt:lpwstr>http://en.wikipedia.org/wiki/Athlon_X2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spuranik</dc:creator>
  <cp:keywords/>
  <dc:description/>
  <cp:lastModifiedBy>Yash Kad</cp:lastModifiedBy>
  <cp:revision>7</cp:revision>
  <cp:lastPrinted>2024-03-29T07:40:00Z</cp:lastPrinted>
  <dcterms:created xsi:type="dcterms:W3CDTF">2024-03-29T07:43:00Z</dcterms:created>
  <dcterms:modified xsi:type="dcterms:W3CDTF">2024-04-17T08:27:00Z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e99ccadcfca6ac61b8de5537d1d7a49a104d1debe6b2134a01057ebb70a5e603</vt:lpwstr>
  </property>
</Properties>
</file>